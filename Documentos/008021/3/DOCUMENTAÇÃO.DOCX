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FA38C7" w:rsidP="00FA38C7">
            <w:pPr>
              <w:pStyle w:val="Verses"/>
              <w:jc w:val="left"/>
            </w:pPr>
            <w:r>
              <w:t>27</w:t>
            </w:r>
            <w:r w:rsidR="003D275C">
              <w:t>-</w:t>
            </w:r>
            <w:r w:rsidR="0006749A">
              <w:t>07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FA38C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FA38C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FA38C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FA38C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FA38C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C10D34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FA38C7" w:rsidP="002A19BF">
      <w:r>
        <w:t xml:space="preserve">Gerar saída automática quando não for importadora ao fazer OP de Acabamento, se for gerar somente quando fizer </w:t>
      </w:r>
      <w:proofErr w:type="gramStart"/>
      <w:r>
        <w:t>a</w:t>
      </w:r>
      <w:proofErr w:type="gramEnd"/>
      <w:r>
        <w:t xml:space="preserve"> primeira O.S.</w:t>
      </w:r>
      <w:r w:rsidR="0006749A">
        <w:t>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FA38C7" w:rsidP="00A42C89">
      <w:r>
        <w:t>O sistema hoje a OP de Acabamento</w:t>
      </w:r>
      <w:bookmarkStart w:id="2" w:name="_GoBack"/>
      <w:bookmarkEnd w:id="2"/>
      <w:r>
        <w:t xml:space="preserve"> gera saída automática somente quando faz </w:t>
      </w:r>
      <w:proofErr w:type="gramStart"/>
      <w:r>
        <w:t>a</w:t>
      </w:r>
      <w:proofErr w:type="gramEnd"/>
      <w:r>
        <w:t xml:space="preserve"> primeira O.S.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46512698"/>
      <w:bookmarkEnd w:id="3"/>
      <w:r>
        <w:t>Desenvolvimento</w:t>
      </w:r>
      <w:bookmarkEnd w:id="4"/>
    </w:p>
    <w:p w:rsidR="00FA38C7" w:rsidRPr="00FA38C7" w:rsidRDefault="00FA38C7" w:rsidP="00FA38C7">
      <w:pPr>
        <w:autoSpaceDE w:val="0"/>
        <w:autoSpaceDN w:val="0"/>
        <w:adjustRightInd w:val="0"/>
        <w:rPr>
          <w:rFonts w:asciiTheme="minorHAnsi" w:hAnsiTheme="minorHAnsi" w:cs="Consolas"/>
        </w:rPr>
      </w:pPr>
      <w:r w:rsidRPr="00FA38C7">
        <w:rPr>
          <w:rFonts w:asciiTheme="minorHAnsi" w:hAnsiTheme="minorHAnsi"/>
        </w:rPr>
        <w:t xml:space="preserve">Foi criado um parâmetro </w:t>
      </w:r>
      <w:r w:rsidRPr="00FA38C7">
        <w:rPr>
          <w:rFonts w:asciiTheme="minorHAnsi" w:hAnsiTheme="minorHAnsi" w:cs="Consolas"/>
        </w:rPr>
        <w:t>ANM_FILIAL_IMPORTADORA_OP</w:t>
      </w:r>
      <w:r>
        <w:rPr>
          <w:rFonts w:asciiTheme="minorHAnsi" w:hAnsiTheme="minorHAnsi" w:cs="Consolas"/>
        </w:rPr>
        <w:t xml:space="preserve">, onde </w:t>
      </w:r>
      <w:proofErr w:type="gramStart"/>
      <w:r>
        <w:rPr>
          <w:rFonts w:asciiTheme="minorHAnsi" w:hAnsiTheme="minorHAnsi" w:cs="Consolas"/>
        </w:rPr>
        <w:t>informa</w:t>
      </w:r>
      <w:proofErr w:type="gramEnd"/>
      <w:r>
        <w:rPr>
          <w:rFonts w:asciiTheme="minorHAnsi" w:hAnsiTheme="minorHAnsi" w:cs="Consolas"/>
        </w:rPr>
        <w:t xml:space="preserve"> quais filiais são de importadoras, caso encontre na trigger PRODUCAO_ORDEM_COR (Inserção ou Update) o sistema só vai gerar ao fizer a primeira O.S. caso não encontre sistema irá gerar a saída automática direto assim que criar a OP de Acabamento.</w:t>
      </w:r>
    </w:p>
    <w:p w:rsidR="00602C7C" w:rsidRPr="00602C7C" w:rsidRDefault="00602C7C" w:rsidP="00602C7C"/>
    <w:p w:rsidR="00602C7C" w:rsidRPr="00602C7C" w:rsidRDefault="00602C7C" w:rsidP="00602C7C"/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FA38C7" w:rsidP="002A19BF">
      <w:r>
        <w:t>27/</w:t>
      </w:r>
      <w:r w:rsidR="0006749A">
        <w:t>07/2016</w:t>
      </w:r>
      <w:r w:rsidR="00006E3C"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C856F9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FA38C7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FA38C7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10D34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05B8956B" wp14:editId="1548D7A8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A38C7" w:rsidRPr="0006749A" w:rsidRDefault="00FA38C7" w:rsidP="002D679E">
          <w:pPr>
            <w:pStyle w:val="Cabealho"/>
          </w:pPr>
          <w:r>
            <w:t>GERAR SAIDA AUTOMATICA QUANDO NÃO FOR IMPORTADORA</w:t>
          </w:r>
          <w:proofErr w:type="gramStart"/>
          <w:r>
            <w:t>, SE FOR</w:t>
          </w:r>
          <w:proofErr w:type="gramEnd"/>
          <w:r>
            <w:t xml:space="preserve"> IMPORTADORA SOMENTE QUANDO FIZERA PRIMEIRA O.S.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6749A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10D34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A38C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96852-B701-419B-8164-4F43E2857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145</TotalTime>
  <Pages>2</Pages>
  <Words>228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1463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12</cp:revision>
  <dcterms:created xsi:type="dcterms:W3CDTF">2016-03-21T18:38:00Z</dcterms:created>
  <dcterms:modified xsi:type="dcterms:W3CDTF">2016-07-27T13:31:00Z</dcterms:modified>
</cp:coreProperties>
</file>