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06749A" w:rsidP="0006749A">
            <w:pPr>
              <w:pStyle w:val="Verses"/>
              <w:jc w:val="left"/>
            </w:pPr>
            <w:r>
              <w:t>13</w:t>
            </w:r>
            <w:r w:rsidR="003D275C">
              <w:t>-</w:t>
            </w:r>
            <w:r>
              <w:t>07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>
      <w:bookmarkStart w:id="0" w:name="_GoBack"/>
      <w:bookmarkEnd w:id="0"/>
    </w:p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D3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C10D3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C10D3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C10D3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C10D3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C10D3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1" w:name="_Toc446512696"/>
      <w:r>
        <w:t>Especificação</w:t>
      </w:r>
      <w:bookmarkEnd w:id="1"/>
    </w:p>
    <w:p w:rsidR="002A19BF" w:rsidRPr="00B12ADB" w:rsidRDefault="0006749A" w:rsidP="002A19BF">
      <w:r>
        <w:t>Consumir o saldo ao fazer entrada de nota fiscal do pedido que contêm acabamento.</w:t>
      </w:r>
    </w:p>
    <w:p w:rsidR="002A19BF" w:rsidRDefault="002A19BF" w:rsidP="002A19BF"/>
    <w:p w:rsidR="000E2C11" w:rsidRDefault="009F08D6" w:rsidP="002A19BF">
      <w:pPr>
        <w:pStyle w:val="Ttulo1"/>
      </w:pPr>
      <w:bookmarkStart w:id="2" w:name="_Toc446512697"/>
      <w:r>
        <w:t>Análise</w:t>
      </w:r>
      <w:bookmarkEnd w:id="2"/>
    </w:p>
    <w:p w:rsidR="00A42C89" w:rsidRPr="00A42C89" w:rsidRDefault="0006749A" w:rsidP="00A42C89">
      <w:r>
        <w:t>O sistema estava gerando OP automaticamente, porém não estava tirando o saldo ao fazer entrada de nota fiscal de P.A. do pedido com beneficiamento</w:t>
      </w:r>
      <w:proofErr w:type="gramStart"/>
      <w:r>
        <w:t>..</w:t>
      </w:r>
      <w:proofErr w:type="gramEnd"/>
    </w:p>
    <w:p w:rsidR="000E2C11" w:rsidRDefault="000E2C11" w:rsidP="000E2C11">
      <w:pPr>
        <w:pStyle w:val="Ttulo1"/>
        <w:numPr>
          <w:ilvl w:val="0"/>
          <w:numId w:val="0"/>
        </w:numPr>
      </w:pPr>
      <w:bookmarkStart w:id="3" w:name="_Toc383380606"/>
    </w:p>
    <w:p w:rsidR="002A19BF" w:rsidRDefault="009F08D6" w:rsidP="000E2C11">
      <w:pPr>
        <w:pStyle w:val="Ttulo1"/>
      </w:pPr>
      <w:bookmarkStart w:id="4" w:name="_Toc446512698"/>
      <w:bookmarkEnd w:id="3"/>
      <w:r>
        <w:t>Desenvolvimento</w:t>
      </w:r>
      <w:bookmarkEnd w:id="4"/>
    </w:p>
    <w:p w:rsidR="00602C7C" w:rsidRPr="00602C7C" w:rsidRDefault="0006749A" w:rsidP="00602C7C">
      <w:r>
        <w:t>Foi feita as devidas alterações na trigger da tabela “</w:t>
      </w:r>
      <w:proofErr w:type="spellStart"/>
      <w:proofErr w:type="gramStart"/>
      <w:r>
        <w:t>Producao_Ordem</w:t>
      </w:r>
      <w:proofErr w:type="spellEnd"/>
      <w:proofErr w:type="gramEnd"/>
      <w:r>
        <w:t>”(LXI_PRODUCAO_ORDEM_COR e LXU_PRODUCAO_ORDEM_COR), poderá verificar as alterações com o nome #2-ANM.LUCAS.MIRANDA-</w:t>
      </w:r>
      <w:r w:rsidRPr="0006749A">
        <w:t xml:space="preserve"> </w:t>
      </w:r>
      <w:r>
        <w:t>CONSUMIR O SALDO AO FAZER A ENTRADA DE NOTA FISCAL, OP DE ACABAMENTO – 13/07/2016</w:t>
      </w:r>
    </w:p>
    <w:p w:rsidR="00602C7C" w:rsidRPr="00602C7C" w:rsidRDefault="00602C7C" w:rsidP="00602C7C"/>
    <w:p w:rsidR="002A19BF" w:rsidRDefault="009F08D6" w:rsidP="002A19BF">
      <w:pPr>
        <w:pStyle w:val="Ttulo1"/>
      </w:pPr>
      <w:bookmarkStart w:id="5" w:name="_Toc446512699"/>
      <w:r>
        <w:t>Homologação</w:t>
      </w:r>
      <w:bookmarkEnd w:id="5"/>
    </w:p>
    <w:p w:rsidR="00A42C89" w:rsidRPr="00A42C89" w:rsidRDefault="00A42C89" w:rsidP="00A42C89">
      <w:r>
        <w:t>Fiz os devidos testes no banco de teste e foi feito o que foi solicitado.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6" w:name="_Toc446512700"/>
      <w:r>
        <w:t>Teste com o usuário</w:t>
      </w:r>
      <w:bookmarkEnd w:id="6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7" w:name="_Toc446512701"/>
      <w:r>
        <w:t>Entrega</w:t>
      </w:r>
      <w:bookmarkEnd w:id="7"/>
    </w:p>
    <w:p w:rsidR="00C85C58" w:rsidRDefault="0006749A" w:rsidP="002A19BF">
      <w:r>
        <w:t>13/07/2016</w:t>
      </w:r>
      <w:r w:rsidR="00006E3C">
        <w:t>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8843C9" w:rsidP="00C856F9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727" w:rsidRDefault="00A42727" w:rsidP="005E1593">
      <w:r>
        <w:separator/>
      </w:r>
    </w:p>
  </w:endnote>
  <w:endnote w:type="continuationSeparator" w:id="0">
    <w:p w:rsidR="00A42727" w:rsidRDefault="00A4272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C10D34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C10D34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727" w:rsidRDefault="00A42727" w:rsidP="005E1593">
      <w:r>
        <w:separator/>
      </w:r>
    </w:p>
  </w:footnote>
  <w:footnote w:type="continuationSeparator" w:id="0">
    <w:p w:rsidR="00A42727" w:rsidRDefault="00A4272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C10D34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297355FF" wp14:editId="48B6CE1C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06749A" w:rsidRPr="0006749A" w:rsidRDefault="0006749A" w:rsidP="002D679E">
          <w:pPr>
            <w:pStyle w:val="Cabealho"/>
          </w:pPr>
          <w:r>
            <w:t xml:space="preserve">CONSUMIR O SALDO AO FAZER A ENTRADA DE NOTA FISCAL, OP DE </w:t>
          </w:r>
          <w:proofErr w:type="gramStart"/>
          <w:r>
            <w:t>ACABAMENTO</w:t>
          </w:r>
          <w:proofErr w:type="gramEnd"/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6749A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02C7C"/>
    <w:rsid w:val="00611E7F"/>
    <w:rsid w:val="00631A54"/>
    <w:rsid w:val="006419CA"/>
    <w:rsid w:val="00642D49"/>
    <w:rsid w:val="00663704"/>
    <w:rsid w:val="006664A0"/>
    <w:rsid w:val="006A233C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865A3"/>
    <w:rsid w:val="00BC5600"/>
    <w:rsid w:val="00C06005"/>
    <w:rsid w:val="00C10D34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63AB4-168E-43C7-9735-E8D195E07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139</TotalTime>
  <Pages>2</Pages>
  <Words>224</Words>
  <Characters>1214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1436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11</cp:revision>
  <dcterms:created xsi:type="dcterms:W3CDTF">2016-03-21T18:38:00Z</dcterms:created>
  <dcterms:modified xsi:type="dcterms:W3CDTF">2016-07-13T16:14:00Z</dcterms:modified>
</cp:coreProperties>
</file>