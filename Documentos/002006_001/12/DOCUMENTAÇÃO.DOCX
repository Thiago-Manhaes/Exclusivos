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EE720A" w:rsidP="00EE720A">
            <w:pPr>
              <w:pStyle w:val="Verses"/>
              <w:jc w:val="left"/>
            </w:pPr>
            <w:r>
              <w:t>02</w:t>
            </w:r>
            <w:r w:rsidR="003D275C">
              <w:t>-0</w:t>
            </w:r>
            <w:r>
              <w:t>8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234E8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234E8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234E8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234E8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234E8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3A7B6A" w:rsidP="00E87F5B">
      <w:r>
        <w:t>A equipe de Cadastro ao cadastrar o produto não conseguia trocar a Rede Lojas do produto.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A42C89" w:rsidRPr="00A42C89" w:rsidRDefault="003A7B6A" w:rsidP="00A42C89">
      <w:r>
        <w:t xml:space="preserve">A equipe tinha que inativar depois de ter feito todo o processo (ficha técnica, produto e </w:t>
      </w:r>
      <w:proofErr w:type="spellStart"/>
      <w:r>
        <w:t>etc</w:t>
      </w:r>
      <w:proofErr w:type="spellEnd"/>
      <w:r>
        <w:t>) tinha que refazer novo produto, acabava gerando retrabalho.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A42C89" w:rsidRDefault="003A7B6A" w:rsidP="009F08D6">
      <w:r>
        <w:t>O</w:t>
      </w:r>
      <w:r w:rsidRPr="003A7B6A">
        <w:t xml:space="preserve"> sistema irá permitir desde que o código de geração seja </w:t>
      </w:r>
      <w:proofErr w:type="gramStart"/>
      <w:r w:rsidRPr="003A7B6A">
        <w:t>2</w:t>
      </w:r>
      <w:proofErr w:type="gramEnd"/>
      <w:r w:rsidRPr="003A7B6A">
        <w:t xml:space="preserve">, ou seja, o sistema irá verificar no parâmetro ANM_TIPO_CODIGO_PRODUTO, se a geração for do tipo 2 (Grupo + </w:t>
      </w:r>
      <w:proofErr w:type="spellStart"/>
      <w:r w:rsidRPr="003A7B6A">
        <w:t>SubGrupo</w:t>
      </w:r>
      <w:proofErr w:type="spellEnd"/>
      <w:r w:rsidRPr="003A7B6A">
        <w:t xml:space="preserve"> + Sequencial </w:t>
      </w:r>
      <w:proofErr w:type="spellStart"/>
      <w:r w:rsidRPr="003A7B6A">
        <w:t>SubGrupo</w:t>
      </w:r>
      <w:proofErr w:type="spellEnd"/>
      <w:r w:rsidRPr="003A7B6A">
        <w:t>) sistema vai permitir.</w:t>
      </w:r>
    </w:p>
    <w:p w:rsidR="00706B0A" w:rsidRPr="00706B0A" w:rsidRDefault="00706B0A" w:rsidP="00706B0A">
      <w:r>
        <w:t>Foi retirado na tela a verificação d</w:t>
      </w:r>
      <w:r>
        <w:t>e</w:t>
      </w:r>
      <w:r>
        <w:t xml:space="preserve"> rede lojas do </w:t>
      </w:r>
      <w:proofErr w:type="spellStart"/>
      <w:proofErr w:type="gramStart"/>
      <w:r>
        <w:t>julio</w:t>
      </w:r>
      <w:proofErr w:type="spellEnd"/>
      <w:proofErr w:type="gramEnd"/>
      <w:r>
        <w:t xml:space="preserve">, no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do campo </w:t>
      </w:r>
      <w:proofErr w:type="spellStart"/>
      <w:r w:rsidRPr="00706B0A">
        <w:rPr>
          <w:u w:val="single"/>
        </w:rPr>
        <w:t>tv_rede_lojas</w:t>
      </w:r>
      <w:proofErr w:type="spellEnd"/>
      <w:r>
        <w:t>.</w:t>
      </w:r>
      <w:bookmarkStart w:id="4" w:name="_GoBack"/>
      <w:bookmarkEnd w:id="4"/>
    </w:p>
    <w:p w:rsidR="002A19BF" w:rsidRDefault="009F08D6" w:rsidP="002A19BF">
      <w:pPr>
        <w:pStyle w:val="Ttulo1"/>
      </w:pPr>
      <w:bookmarkStart w:id="5" w:name="_Toc446512699"/>
      <w:r>
        <w:t>Homologação</w:t>
      </w:r>
      <w:bookmarkEnd w:id="5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46512700"/>
      <w:r>
        <w:t>Teste com o usuário</w:t>
      </w:r>
      <w:bookmarkEnd w:id="6"/>
    </w:p>
    <w:p w:rsidR="00C85C58" w:rsidRPr="00C85C58" w:rsidRDefault="003A7B6A" w:rsidP="00C85C58">
      <w:r>
        <w:t>Luciana Oliveira irá fazer o teste.</w:t>
      </w:r>
    </w:p>
    <w:p w:rsidR="00E10611" w:rsidRPr="00AA3C95" w:rsidRDefault="009F08D6" w:rsidP="00E10611">
      <w:pPr>
        <w:pStyle w:val="Ttulo1"/>
      </w:pPr>
      <w:bookmarkStart w:id="7" w:name="_Toc446512701"/>
      <w:r>
        <w:t>Entrega</w:t>
      </w:r>
      <w:bookmarkEnd w:id="7"/>
    </w:p>
    <w:p w:rsidR="00C85C58" w:rsidRDefault="00E87F5B" w:rsidP="002A19BF">
      <w:r>
        <w:t xml:space="preserve">Entregue </w:t>
      </w:r>
      <w:r w:rsidR="00EE720A">
        <w:t>02/08/2016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C856F9">
            <w:pPr>
              <w:pStyle w:val="Tabela"/>
            </w:pPr>
            <w:r>
              <w:t>Lucas Miranda\TI</w:t>
            </w:r>
          </w:p>
        </w:tc>
        <w:tc>
          <w:tcPr>
            <w:tcW w:w="4253" w:type="dxa"/>
            <w:vAlign w:val="center"/>
          </w:tcPr>
          <w:p w:rsidR="00E87F5B" w:rsidRPr="00C52528" w:rsidRDefault="00E87F5B" w:rsidP="002D679E"/>
        </w:tc>
        <w:tc>
          <w:tcPr>
            <w:tcW w:w="1559" w:type="dxa"/>
            <w:vAlign w:val="center"/>
          </w:tcPr>
          <w:p w:rsidR="00E87F5B" w:rsidRPr="00C52528" w:rsidRDefault="00EE720A" w:rsidP="002D679E">
            <w:r>
              <w:t>02/08</w:t>
            </w:r>
            <w:r w:rsidR="00E87F5B">
              <w:t>/2016</w:t>
            </w:r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E87F5B" w:rsidRPr="00C52528" w:rsidRDefault="00E87F5B" w:rsidP="002D679E"/>
        </w:tc>
        <w:tc>
          <w:tcPr>
            <w:tcW w:w="1559" w:type="dxa"/>
            <w:vAlign w:val="center"/>
          </w:tcPr>
          <w:p w:rsidR="00E87F5B" w:rsidRPr="00C52528" w:rsidRDefault="00E87F5B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E8D" w:rsidRDefault="00234E8D" w:rsidP="005E1593">
      <w:r>
        <w:separator/>
      </w:r>
    </w:p>
  </w:endnote>
  <w:endnote w:type="continuationSeparator" w:id="0">
    <w:p w:rsidR="00234E8D" w:rsidRDefault="00234E8D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706B0A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706B0A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E8D" w:rsidRDefault="00234E8D" w:rsidP="005E1593">
      <w:r>
        <w:separator/>
      </w:r>
    </w:p>
  </w:footnote>
  <w:footnote w:type="continuationSeparator" w:id="0">
    <w:p w:rsidR="00234E8D" w:rsidRDefault="00234E8D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234E8D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491C8FD1" wp14:editId="67C60E34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3A7B6A" w:rsidP="002D679E">
          <w:pPr>
            <w:pStyle w:val="Cabealho"/>
            <w:rPr>
              <w:sz w:val="22"/>
              <w:szCs w:val="22"/>
            </w:rPr>
          </w:pPr>
          <w:r>
            <w:t>ALTERAR REDE LOJA DO PRODUTO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34E8D"/>
    <w:rsid w:val="00274187"/>
    <w:rsid w:val="0028566C"/>
    <w:rsid w:val="00293ED8"/>
    <w:rsid w:val="002A19BF"/>
    <w:rsid w:val="002A1F0A"/>
    <w:rsid w:val="002B4718"/>
    <w:rsid w:val="002E5728"/>
    <w:rsid w:val="00310D4A"/>
    <w:rsid w:val="00311DF2"/>
    <w:rsid w:val="00323EFA"/>
    <w:rsid w:val="00331443"/>
    <w:rsid w:val="00341B09"/>
    <w:rsid w:val="0034544C"/>
    <w:rsid w:val="003464A7"/>
    <w:rsid w:val="003562F2"/>
    <w:rsid w:val="003636E9"/>
    <w:rsid w:val="00366264"/>
    <w:rsid w:val="00393AF2"/>
    <w:rsid w:val="003A7B6A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965CA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B0A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04BC8"/>
    <w:rsid w:val="00B74CC8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34D9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87F5B"/>
    <w:rsid w:val="00E94091"/>
    <w:rsid w:val="00EC3752"/>
    <w:rsid w:val="00EE720A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385E9-6E98-4EE2-B83A-202049BAD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179</TotalTime>
  <Pages>2</Pages>
  <Words>232</Words>
  <Characters>1257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1487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19</cp:revision>
  <dcterms:created xsi:type="dcterms:W3CDTF">2016-03-21T18:38:00Z</dcterms:created>
  <dcterms:modified xsi:type="dcterms:W3CDTF">2016-08-03T17:34:00Z</dcterms:modified>
</cp:coreProperties>
</file>