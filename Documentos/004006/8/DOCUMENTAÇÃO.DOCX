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3464A7" w:rsidP="00DB19BE">
            <w:pPr>
              <w:pStyle w:val="Verses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ENTRE</w:t>
            </w:r>
            <w:r w:rsidR="00C6217F" w:rsidRPr="000F71E0">
              <w:rPr>
                <w:b/>
              </w:rPr>
              <w:t>Controle</w:t>
            </w:r>
            <w:proofErr w:type="spellEnd"/>
            <w:proofErr w:type="gramEnd"/>
            <w:r w:rsidR="00C6217F" w:rsidRPr="000F71E0">
              <w:rPr>
                <w:b/>
              </w:rPr>
              <w:t xml:space="preserve">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D734D9" w:rsidP="00D734D9">
            <w:pPr>
              <w:pStyle w:val="Verses"/>
              <w:jc w:val="left"/>
            </w:pPr>
            <w:r>
              <w:t>13</w:t>
            </w:r>
            <w:r w:rsidR="003D275C">
              <w:t>-0</w:t>
            </w:r>
            <w:r>
              <w:t>7</w:t>
            </w:r>
            <w:bookmarkStart w:id="0" w:name="_GoBack"/>
            <w:bookmarkEnd w:id="0"/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D734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734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734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734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D734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46512696"/>
      <w:r>
        <w:t>Especificação</w:t>
      </w:r>
      <w:bookmarkEnd w:id="1"/>
    </w:p>
    <w:p w:rsidR="002A19BF" w:rsidRPr="00B12ADB" w:rsidRDefault="003464A7" w:rsidP="00E87F5B">
      <w:r>
        <w:t>A equipe do PAF ao incluir o pedido de compra de P.A. de conserto, o sistema não estava preenchendo o campo Filial Material automaticamente.</w:t>
      </w:r>
    </w:p>
    <w:p w:rsidR="002A19BF" w:rsidRDefault="002A19BF" w:rsidP="002A19BF"/>
    <w:p w:rsidR="000E2C11" w:rsidRDefault="009F08D6" w:rsidP="002A19BF">
      <w:pPr>
        <w:pStyle w:val="Ttulo1"/>
      </w:pPr>
      <w:bookmarkStart w:id="2" w:name="_Toc446512697"/>
      <w:r>
        <w:t>Análise</w:t>
      </w:r>
      <w:bookmarkEnd w:id="2"/>
    </w:p>
    <w:p w:rsidR="00A42C89" w:rsidRPr="00A42C89" w:rsidRDefault="003464A7" w:rsidP="00A42C89">
      <w:r>
        <w:t>Isso dava problema ao consultar o pedido, pois ficava em branco.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46512698"/>
      <w:bookmarkEnd w:id="3"/>
      <w:r>
        <w:t>Desenvolvimento</w:t>
      </w:r>
      <w:bookmarkEnd w:id="4"/>
    </w:p>
    <w:p w:rsidR="003464A7" w:rsidRDefault="003464A7" w:rsidP="009F08D6">
      <w:r>
        <w:t>No objeto, foi feito o seguinte ajuste.</w:t>
      </w:r>
    </w:p>
    <w:p w:rsidR="003464A7" w:rsidRDefault="003464A7" w:rsidP="009F08D6"/>
    <w:p w:rsidR="003464A7" w:rsidRDefault="003464A7" w:rsidP="009F08D6">
      <w:r>
        <w:t xml:space="preserve">No </w:t>
      </w:r>
      <w:proofErr w:type="spellStart"/>
      <w:r>
        <w:t>usr_incluide_after</w:t>
      </w:r>
      <w:proofErr w:type="spellEnd"/>
      <w:r>
        <w:t xml:space="preserve">, </w:t>
      </w:r>
      <w:r w:rsidR="00D734D9">
        <w:t>o sistema já verificava se o parâmetro “</w:t>
      </w:r>
      <w:proofErr w:type="spellStart"/>
      <w:r w:rsidR="00D734D9">
        <w:t>tipo_compra_default</w:t>
      </w:r>
      <w:proofErr w:type="spellEnd"/>
      <w:r w:rsidR="00D734D9">
        <w:t xml:space="preserve">” estava como Conserto </w:t>
      </w:r>
      <w:proofErr w:type="spellStart"/>
      <w:proofErr w:type="gramStart"/>
      <w:r w:rsidR="00D734D9">
        <w:t>Pa</w:t>
      </w:r>
      <w:proofErr w:type="spellEnd"/>
      <w:proofErr w:type="gramEnd"/>
      <w:r w:rsidR="00D734D9">
        <w:t xml:space="preserve"> e bloqueava o </w:t>
      </w:r>
      <w:proofErr w:type="spellStart"/>
      <w:r w:rsidR="00D734D9">
        <w:t>tipo_compra</w:t>
      </w:r>
      <w:proofErr w:type="spellEnd"/>
      <w:r w:rsidR="00D734D9">
        <w:t xml:space="preserve">. Agora ao incluir o sistemas verifica se no parâmetro está como </w:t>
      </w:r>
      <w:proofErr w:type="spellStart"/>
      <w:proofErr w:type="gramStart"/>
      <w:r w:rsidR="00D734D9">
        <w:t>Conserto_PA</w:t>
      </w:r>
      <w:proofErr w:type="spellEnd"/>
      <w:proofErr w:type="gramEnd"/>
      <w:r w:rsidR="00D734D9">
        <w:t xml:space="preserve"> e preenche a filial material verificando o parâmetro “ANM_FILIAL_MATERIAL_COMPR”</w:t>
      </w:r>
    </w:p>
    <w:p w:rsidR="00D734D9" w:rsidRDefault="00D734D9" w:rsidP="009F08D6">
      <w:r>
        <w:t>No objeto para maiores detalhes procurar pelo nome #</w:t>
      </w:r>
      <w:proofErr w:type="gramStart"/>
      <w:r>
        <w:t>8 – FILIAL MATERIAL</w:t>
      </w:r>
      <w:proofErr w:type="gramEnd"/>
      <w:r>
        <w:t xml:space="preserve"> AUTOMATICAMENTE PARA O CONSERTO PA – LUCAS MIRANDA – 13/07/2016</w:t>
      </w:r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lastRenderedPageBreak/>
        <w:t>Teste com o usuário</w:t>
      </w:r>
      <w:bookmarkEnd w:id="6"/>
    </w:p>
    <w:p w:rsidR="00C85C58" w:rsidRPr="00C85C58" w:rsidRDefault="002A1F0A" w:rsidP="00C85C58">
      <w:r>
        <w:t>Testado com o Daniel Freitas</w:t>
      </w:r>
      <w:r w:rsidR="00B04BC8">
        <w:t>.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E87F5B" w:rsidP="002A19BF">
      <w:r>
        <w:t>Entregue a função para o Luiz Borges colocar em produção</w:t>
      </w:r>
      <w:r w:rsidR="00006E3C"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>
            <w:r w:rsidRPr="00E87F5B">
              <w:t>http://chamados.somagrupo.com.br/issues/255725</w:t>
            </w:r>
          </w:p>
        </w:tc>
        <w:tc>
          <w:tcPr>
            <w:tcW w:w="1559" w:type="dxa"/>
            <w:vAlign w:val="center"/>
          </w:tcPr>
          <w:p w:rsidR="00E87F5B" w:rsidRPr="00C52528" w:rsidRDefault="00E87F5B" w:rsidP="002D679E">
            <w:r>
              <w:t>23/06/2016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734D9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D734D9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A1F0A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CF78674" wp14:editId="7EEDD6A5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3464A7" w:rsidP="002D679E">
          <w:pPr>
            <w:pStyle w:val="Cabealho"/>
            <w:rPr>
              <w:sz w:val="22"/>
              <w:szCs w:val="22"/>
            </w:rPr>
          </w:pPr>
          <w:r w:rsidRPr="003464A7">
            <w:t>FILIAL MATERIAL AUTOMATICAMENTE PARA O CONSERTO PA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464A7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34D9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87F5B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604C4-5F2B-4DF9-A5BD-361C64EE0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171</TotalTime>
  <Pages>2</Pages>
  <Words>263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1686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16</cp:revision>
  <dcterms:created xsi:type="dcterms:W3CDTF">2016-03-21T18:38:00Z</dcterms:created>
  <dcterms:modified xsi:type="dcterms:W3CDTF">2016-07-13T19:25:00Z</dcterms:modified>
</cp:coreProperties>
</file>