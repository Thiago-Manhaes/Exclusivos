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B04BC8" w:rsidP="00B04BC8">
            <w:pPr>
              <w:pStyle w:val="Verses"/>
              <w:jc w:val="left"/>
            </w:pPr>
            <w:r>
              <w:t>05</w:t>
            </w:r>
            <w:r w:rsidR="003D275C">
              <w:t>-0</w:t>
            </w:r>
            <w:r>
              <w:t>4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B04BC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B04BC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B04BC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B04BC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B04BC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46512696"/>
      <w:r>
        <w:t>Especificação</w:t>
      </w:r>
      <w:bookmarkEnd w:id="0"/>
    </w:p>
    <w:p w:rsidR="002A19BF" w:rsidRPr="00B12ADB" w:rsidRDefault="00B04BC8" w:rsidP="002A19BF">
      <w:r>
        <w:t>O sistema ao salvar o pedido com produto que tinha rota de conserto, não estava inserindo a rota de acabamento mesmo marcando como sim.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A42C89" w:rsidRPr="00A42C89" w:rsidRDefault="00B04BC8" w:rsidP="00A42C89">
      <w:r>
        <w:t>As compradoras achavam que estava sendo marcada a rota de acabamento mesmo marcando como SIM, sendo que não estava sendo inserido.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A42C89" w:rsidRDefault="00B04BC8" w:rsidP="009F08D6">
      <w:r>
        <w:t xml:space="preserve">Foi ajustado o objeto, fazendo o </w:t>
      </w:r>
      <w:proofErr w:type="spellStart"/>
      <w:r>
        <w:t>insert</w:t>
      </w:r>
      <w:proofErr w:type="spellEnd"/>
      <w:r>
        <w:t xml:space="preserve"> na propriedade </w:t>
      </w:r>
      <w:r>
        <w:rPr>
          <w:rFonts w:ascii="Courier New" w:hAnsi="Courier New" w:cs="Courier New"/>
          <w:color w:val="000000"/>
          <w:sz w:val="20"/>
          <w:szCs w:val="20"/>
        </w:rPr>
        <w:t>00236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t>depois de salvar.</w:t>
      </w:r>
    </w:p>
    <w:p w:rsidR="00A42C89" w:rsidRDefault="00A42C89" w:rsidP="009F08D6"/>
    <w:p w:rsidR="00A42C89" w:rsidRDefault="00A42C89" w:rsidP="009F08D6"/>
    <w:p w:rsidR="002A19BF" w:rsidRDefault="009F08D6" w:rsidP="002A19BF">
      <w:pPr>
        <w:pStyle w:val="Ttulo1"/>
      </w:pPr>
      <w:bookmarkStart w:id="4" w:name="_Toc446512699"/>
      <w:r>
        <w:t>Homologação</w:t>
      </w:r>
      <w:bookmarkEnd w:id="4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46512700"/>
      <w:r>
        <w:t>Teste com o usuário</w:t>
      </w:r>
      <w:bookmarkEnd w:id="5"/>
    </w:p>
    <w:p w:rsidR="00C85C58" w:rsidRPr="00C85C58" w:rsidRDefault="00B04BC8" w:rsidP="00C85C58">
      <w:r>
        <w:t>Bianca Barros virá aqui testar no dia 06/04/2016.</w:t>
      </w:r>
    </w:p>
    <w:p w:rsidR="00E10611" w:rsidRPr="00AA3C95" w:rsidRDefault="009F08D6" w:rsidP="00E10611">
      <w:pPr>
        <w:pStyle w:val="Ttulo1"/>
      </w:pPr>
      <w:bookmarkStart w:id="6" w:name="_Toc446512701"/>
      <w:r>
        <w:t>Entrega</w:t>
      </w:r>
      <w:bookmarkEnd w:id="6"/>
    </w:p>
    <w:p w:rsidR="00C85C58" w:rsidRDefault="00B04BC8" w:rsidP="002A19BF">
      <w:r>
        <w:t xml:space="preserve">Depois dos testes irei </w:t>
      </w:r>
      <w:proofErr w:type="spellStart"/>
      <w:r>
        <w:t>entragar</w:t>
      </w:r>
      <w:proofErr w:type="spellEnd"/>
      <w:r>
        <w:t xml:space="preserve"> para o Julio colocar em prod</w:t>
      </w:r>
      <w:bookmarkStart w:id="7" w:name="_GoBack"/>
      <w:bookmarkEnd w:id="7"/>
      <w:r>
        <w:t>ução</w:t>
      </w:r>
      <w:r w:rsidR="00006E3C">
        <w:t>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r>
              <w:t>Ailsom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CA" w:rsidRDefault="004965CA" w:rsidP="005E1593">
      <w:r>
        <w:separator/>
      </w:r>
    </w:p>
  </w:endnote>
  <w:endnote w:type="continuationSeparator" w:id="0">
    <w:p w:rsidR="004965CA" w:rsidRDefault="004965C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B04BC8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B04BC8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CA" w:rsidRDefault="004965CA" w:rsidP="005E1593">
      <w:r>
        <w:separator/>
      </w:r>
    </w:p>
  </w:footnote>
  <w:footnote w:type="continuationSeparator" w:id="0">
    <w:p w:rsidR="004965CA" w:rsidRDefault="004965C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8A316D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18B61C23" wp14:editId="1D621846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B04BC8" w:rsidP="002D679E">
          <w:pPr>
            <w:pStyle w:val="Cabealho"/>
            <w:rPr>
              <w:sz w:val="22"/>
              <w:szCs w:val="22"/>
            </w:rPr>
          </w:pPr>
          <w:r w:rsidRPr="00B04BC8">
            <w:t>CORREÇÃO AO PERGUNTAR SE DESEJA INSER. ROTA ACABAB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0D4A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04BC8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CCB38-A2FB-4BD5-A6CE-7C61FB031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147</TotalTime>
  <Pages>2</Pages>
  <Words>211</Words>
  <Characters>1140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1349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12</cp:revision>
  <dcterms:created xsi:type="dcterms:W3CDTF">2016-03-21T18:38:00Z</dcterms:created>
  <dcterms:modified xsi:type="dcterms:W3CDTF">2016-04-05T20:30:00Z</dcterms:modified>
</cp:coreProperties>
</file>