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3464A7" w:rsidP="00DB19BE">
            <w:pPr>
              <w:pStyle w:val="Verses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ENTRE</w:t>
            </w:r>
            <w:r w:rsidR="00C6217F" w:rsidRPr="000F71E0">
              <w:rPr>
                <w:b/>
              </w:rPr>
              <w:t>Controle</w:t>
            </w:r>
            <w:proofErr w:type="spellEnd"/>
            <w:proofErr w:type="gramEnd"/>
            <w:r w:rsidR="00C6217F" w:rsidRPr="000F71E0">
              <w:rPr>
                <w:b/>
              </w:rPr>
              <w:t xml:space="preserve">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E720A" w:rsidP="00EE720A">
            <w:pPr>
              <w:pStyle w:val="Verses"/>
              <w:jc w:val="left"/>
            </w:pPr>
            <w:r>
              <w:t>02</w:t>
            </w:r>
            <w:r w:rsidR="003D275C">
              <w:t>-0</w:t>
            </w:r>
            <w:r>
              <w:t>8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EE72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E72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E72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E72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EE720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D734D9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3464A7" w:rsidP="00E87F5B">
      <w:r>
        <w:t xml:space="preserve">A equipe do PAF ao incluir o pedido de compra de P.A. de conserto, </w:t>
      </w:r>
      <w:r w:rsidR="00EE720A">
        <w:t>eles não estavam preenchendo a programação.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3464A7" w:rsidP="00A42C89">
      <w:r>
        <w:t>Isso dava problema ao consultar o pedido, pois ficava em branco.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EE720A" w:rsidP="009F08D6">
      <w:r>
        <w:t>A</w:t>
      </w:r>
      <w:r>
        <w:t>o salvar o sistema verifica se o tipo do Pedido é Conserto e se o campo programação está vazio</w:t>
      </w:r>
      <w:r>
        <w:t>, se for verdadeiro, sistema irá preencher o campo programação puxando do pedido de origem.</w:t>
      </w:r>
    </w:p>
    <w:p w:rsidR="00A42C89" w:rsidRDefault="00A42C89" w:rsidP="009F08D6"/>
    <w:p w:rsidR="002A19BF" w:rsidRDefault="009F08D6" w:rsidP="002A19BF">
      <w:pPr>
        <w:pStyle w:val="Ttulo1"/>
      </w:pPr>
      <w:bookmarkStart w:id="4" w:name="_Toc446512699"/>
      <w:r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EE720A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46512701"/>
      <w:r>
        <w:t>Entrega</w:t>
      </w:r>
      <w:bookmarkEnd w:id="6"/>
    </w:p>
    <w:p w:rsidR="00C85C58" w:rsidRDefault="00E87F5B" w:rsidP="002A19BF">
      <w:r>
        <w:t xml:space="preserve">Entregue </w:t>
      </w:r>
      <w:r w:rsidR="00EE720A">
        <w:t>02/08/2016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C856F9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E720A" w:rsidP="002D679E">
            <w:r>
              <w:t>02/08</w:t>
            </w:r>
            <w:bookmarkStart w:id="7" w:name="_GoBack"/>
            <w:bookmarkEnd w:id="7"/>
            <w:r w:rsidR="00E87F5B">
              <w:t>/2016</w:t>
            </w:r>
          </w:p>
        </w:tc>
      </w:tr>
      <w:tr w:rsidR="00E87F5B" w:rsidRPr="00C52528" w:rsidTr="00C856F9">
        <w:trPr>
          <w:trHeight w:val="340"/>
        </w:trPr>
        <w:tc>
          <w:tcPr>
            <w:tcW w:w="2863" w:type="dxa"/>
            <w:vAlign w:val="center"/>
          </w:tcPr>
          <w:p w:rsidR="00E87F5B" w:rsidRPr="00CE3355" w:rsidRDefault="00E87F5B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E87F5B" w:rsidRPr="00C52528" w:rsidRDefault="00E87F5B" w:rsidP="002D679E"/>
        </w:tc>
        <w:tc>
          <w:tcPr>
            <w:tcW w:w="1559" w:type="dxa"/>
            <w:vAlign w:val="center"/>
          </w:tcPr>
          <w:p w:rsidR="00E87F5B" w:rsidRPr="00C52528" w:rsidRDefault="00E87F5B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EE720A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EE720A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E720A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3B396E4" wp14:editId="6BB0704F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E720A" w:rsidP="002D679E">
          <w:pPr>
            <w:pStyle w:val="Cabealho"/>
            <w:rPr>
              <w:sz w:val="22"/>
              <w:szCs w:val="22"/>
            </w:rPr>
          </w:pPr>
          <w:r w:rsidRPr="00EE720A">
            <w:t>UPDATE NA PROGRAMACAO SE O PEDIDO FOR CONSERTO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A1F0A"/>
    <w:rsid w:val="002B4718"/>
    <w:rsid w:val="002E5728"/>
    <w:rsid w:val="00310D4A"/>
    <w:rsid w:val="00311DF2"/>
    <w:rsid w:val="00323EFA"/>
    <w:rsid w:val="00331443"/>
    <w:rsid w:val="00341B09"/>
    <w:rsid w:val="0034544C"/>
    <w:rsid w:val="003464A7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34D9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87F5B"/>
    <w:rsid w:val="00E94091"/>
    <w:rsid w:val="00EC3752"/>
    <w:rsid w:val="00EE720A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A97AB-79B3-44DD-BBF6-3FDEE00F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174</TotalTime>
  <Pages>2</Pages>
  <Words>201</Words>
  <Characters>1087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1286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17</cp:revision>
  <dcterms:created xsi:type="dcterms:W3CDTF">2016-03-21T18:38:00Z</dcterms:created>
  <dcterms:modified xsi:type="dcterms:W3CDTF">2016-08-02T17:03:00Z</dcterms:modified>
</cp:coreProperties>
</file>