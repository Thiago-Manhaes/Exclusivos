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8A3B5F" w:rsidP="001820E9">
            <w:pPr>
              <w:pStyle w:val="Verses"/>
              <w:jc w:val="left"/>
            </w:pPr>
            <w:r>
              <w:t>10</w:t>
            </w:r>
            <w:r w:rsidR="003D275C">
              <w:t>-</w:t>
            </w:r>
            <w:r w:rsidR="001820E9">
              <w:t>06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1820E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A821E1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A821E1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8F1C97" w:rsidRDefault="008F1C97" w:rsidP="008F1C97">
      <w:pPr>
        <w:ind w:firstLine="432"/>
      </w:pPr>
      <w:r>
        <w:t>Algu</w:t>
      </w:r>
      <w:r w:rsidR="0010598B">
        <w:t>mas</w:t>
      </w:r>
      <w:r>
        <w:t xml:space="preserve"> </w:t>
      </w:r>
      <w:r w:rsidR="001820E9">
        <w:t>gerações dos pedidos de compra de produto acabado</w:t>
      </w:r>
      <w:r w:rsidR="008A3B5F">
        <w:t xml:space="preserve"> continuou não</w:t>
      </w:r>
      <w:r w:rsidR="001820E9">
        <w:t xml:space="preserve"> gerando padrão </w:t>
      </w:r>
      <w:r w:rsidR="003E0E65">
        <w:t>a</w:t>
      </w:r>
      <w:r w:rsidR="001820E9">
        <w:t xml:space="preserve"> data de entrega e limite entrega como: 01/01/1960</w:t>
      </w:r>
      <w:r w:rsidR="008A3B5F">
        <w:t>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A821E1" w:rsidP="00A821E1">
      <w:pPr>
        <w:ind w:left="432"/>
      </w:pPr>
      <w:r>
        <w:t xml:space="preserve">Alguns pedidos depois de gerar não estavam com o padrão e toda vez era solicitada ao T.I. </w:t>
      </w:r>
      <w:proofErr w:type="gramStart"/>
      <w:r>
        <w:t>para</w:t>
      </w:r>
      <w:proofErr w:type="gramEnd"/>
      <w:r>
        <w:t xml:space="preserve"> alterar a data que era para ser. Com isso para tirar a demanda para o T.I. </w:t>
      </w:r>
      <w:proofErr w:type="gramStart"/>
      <w:r>
        <w:t>foi</w:t>
      </w:r>
      <w:proofErr w:type="gramEnd"/>
      <w:r>
        <w:t xml:space="preserve"> preciso desenvolver uma melhoria.</w:t>
      </w:r>
      <w:bookmarkStart w:id="2" w:name="_GoBack"/>
      <w:bookmarkEnd w:id="2"/>
    </w:p>
    <w:p w:rsidR="005E04FA" w:rsidRDefault="005E04FA" w:rsidP="00F05E61"/>
    <w:p w:rsidR="002A19BF" w:rsidRDefault="009F08D6" w:rsidP="000E2C11">
      <w:pPr>
        <w:pStyle w:val="Ttulo1"/>
      </w:pPr>
      <w:bookmarkStart w:id="3" w:name="_Toc450844140"/>
      <w:r>
        <w:t>Desenvolvimento</w:t>
      </w:r>
      <w:bookmarkEnd w:id="3"/>
    </w:p>
    <w:p w:rsidR="008F1C97" w:rsidRDefault="008F1C97" w:rsidP="003D48F9">
      <w:pPr>
        <w:ind w:firstLine="432"/>
      </w:pPr>
    </w:p>
    <w:p w:rsidR="008A3B5F" w:rsidRDefault="008A3B5F" w:rsidP="008A3B5F">
      <w:pPr>
        <w:ind w:firstLine="432"/>
      </w:pPr>
      <w:r>
        <w:t xml:space="preserve">Conversei com a Denise Presideu e mesma autorizou, caso dê problema de data terá o parâmetro </w:t>
      </w:r>
      <w:r w:rsidRPr="008A3B5F">
        <w:t>ANM_PERMIT_ALT_ENTREGA</w:t>
      </w:r>
      <w:r>
        <w:t>, onde terá certos responsáveis pela alteração da data no campo Entrega.</w:t>
      </w:r>
    </w:p>
    <w:p w:rsidR="00B7086D" w:rsidRDefault="000612A9" w:rsidP="001820E9">
      <w:pPr>
        <w:ind w:firstLine="432"/>
      </w:pPr>
      <w:r>
        <w:t>Pode ser visto no objeto com o nome.</w:t>
      </w:r>
    </w:p>
    <w:p w:rsidR="000612A9" w:rsidRDefault="000612A9" w:rsidP="001820E9">
      <w:pPr>
        <w:ind w:firstLine="432"/>
      </w:pPr>
      <w:r>
        <w:rPr>
          <w:rFonts w:ascii="Courier New" w:hAnsi="Courier New" w:cs="Courier New"/>
          <w:color w:val="008000"/>
          <w:sz w:val="20"/>
          <w:szCs w:val="20"/>
        </w:rPr>
        <w:t>*** #6 - LUCAS MIRANDA - 10/06/2016 - CRIACAO PARAMETRO PARA LIBERAR CAMPO ENTREGA</w:t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1820E9" w:rsidP="00970683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A3B5F" w:rsidP="008A3B5F">
            <w:r>
              <w:t>10</w:t>
            </w:r>
            <w:r w:rsidR="001820E9">
              <w:t>/06/2016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A821E1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A821E1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612A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A3B5F" w:rsidP="002D679E">
          <w:pPr>
            <w:pStyle w:val="Cabealho"/>
          </w:pPr>
          <w:r w:rsidRPr="008A3B5F">
            <w:t>CRIACAO PARAMETRO PARA LIBERAR CAMPO ENTREGA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2A9"/>
    <w:rsid w:val="00061C9C"/>
    <w:rsid w:val="000B029A"/>
    <w:rsid w:val="000C1AC0"/>
    <w:rsid w:val="000E2853"/>
    <w:rsid w:val="000E2C11"/>
    <w:rsid w:val="000E3FBC"/>
    <w:rsid w:val="0010598B"/>
    <w:rsid w:val="00120872"/>
    <w:rsid w:val="00137694"/>
    <w:rsid w:val="001820E9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3E0E65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A3B5F"/>
    <w:rsid w:val="008D00F9"/>
    <w:rsid w:val="008F1C97"/>
    <w:rsid w:val="00952A34"/>
    <w:rsid w:val="00956105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21E1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13E71"/>
    <w:rsid w:val="00C17E94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A5CAE-B619-452E-BC8A-5B6B59207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265</TotalTime>
  <Pages>2</Pages>
  <Words>184</Words>
  <Characters>997</Characters>
  <Application>Microsoft Office Word</Application>
  <DocSecurity>2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1179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9</cp:revision>
  <dcterms:created xsi:type="dcterms:W3CDTF">2016-05-13T15:38:00Z</dcterms:created>
  <dcterms:modified xsi:type="dcterms:W3CDTF">2016-06-10T15:22:00Z</dcterms:modified>
</cp:coreProperties>
</file>