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686DCA" w:rsidP="00686DCA">
            <w:pPr>
              <w:pStyle w:val="Verses"/>
              <w:jc w:val="left"/>
            </w:pPr>
            <w:r>
              <w:t>16</w:t>
            </w:r>
            <w:r w:rsidR="003D275C">
              <w:t>-0</w:t>
            </w:r>
            <w:r>
              <w:t>5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9405F4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1190431" w:history="1">
            <w:r w:rsidR="009405F4" w:rsidRPr="00F10677">
              <w:rPr>
                <w:rStyle w:val="Hyperlink"/>
                <w:noProof/>
              </w:rPr>
              <w:t>1</w:t>
            </w:r>
            <w:r w:rsidR="009405F4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405F4" w:rsidRPr="00F10677">
              <w:rPr>
                <w:rStyle w:val="Hyperlink"/>
                <w:noProof/>
              </w:rPr>
              <w:t>Especificação</w:t>
            </w:r>
            <w:r w:rsidR="009405F4">
              <w:rPr>
                <w:noProof/>
                <w:webHidden/>
              </w:rPr>
              <w:tab/>
            </w:r>
            <w:r w:rsidR="009405F4">
              <w:rPr>
                <w:noProof/>
                <w:webHidden/>
              </w:rPr>
              <w:fldChar w:fldCharType="begin"/>
            </w:r>
            <w:r w:rsidR="009405F4">
              <w:rPr>
                <w:noProof/>
                <w:webHidden/>
              </w:rPr>
              <w:instrText xml:space="preserve"> PAGEREF _Toc451190431 \h </w:instrText>
            </w:r>
            <w:r w:rsidR="009405F4">
              <w:rPr>
                <w:noProof/>
                <w:webHidden/>
              </w:rPr>
            </w:r>
            <w:r w:rsidR="009405F4">
              <w:rPr>
                <w:noProof/>
                <w:webHidden/>
              </w:rPr>
              <w:fldChar w:fldCharType="separate"/>
            </w:r>
            <w:r w:rsidR="009405F4">
              <w:rPr>
                <w:noProof/>
                <w:webHidden/>
              </w:rPr>
              <w:t>1</w:t>
            </w:r>
            <w:r w:rsidR="009405F4">
              <w:rPr>
                <w:noProof/>
                <w:webHidden/>
              </w:rPr>
              <w:fldChar w:fldCharType="end"/>
            </w:r>
          </w:hyperlink>
        </w:p>
        <w:p w:rsidR="009405F4" w:rsidRDefault="009405F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1190432" w:history="1">
            <w:r w:rsidRPr="00F1067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F10677">
              <w:rPr>
                <w:rStyle w:val="Hyperlink"/>
                <w:noProof/>
              </w:rPr>
              <w:t>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_Toc451190432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9405F4" w:rsidRDefault="009405F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1190433" w:history="1">
            <w:r w:rsidRPr="00F1067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F10677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_Toc451190433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F4" w:rsidRDefault="009405F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1190434" w:history="1">
            <w:r w:rsidRPr="00F1067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F10677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_Toc451190434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F4" w:rsidRDefault="009405F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1190435" w:history="1">
            <w:r w:rsidRPr="00F10677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F10677">
              <w:rPr>
                <w:rStyle w:val="Hyperlink"/>
                <w:noProof/>
              </w:rPr>
              <w:t>Teste com 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_Toc451190435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F4" w:rsidRDefault="009405F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1190436" w:history="1">
            <w:r w:rsidRPr="00F10677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F10677">
              <w:rPr>
                <w:rStyle w:val="Hyperlink"/>
                <w:noProof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_Toc451190436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1" w:name="_Toc451190431"/>
      <w:r>
        <w:t>Especificação</w:t>
      </w:r>
      <w:bookmarkEnd w:id="1"/>
    </w:p>
    <w:p w:rsidR="002A19BF" w:rsidRDefault="00686DCA" w:rsidP="002A19BF">
      <w:r w:rsidRPr="00686DCA">
        <w:t>Foi solicitada a criação das 4 colunas (Desc. Segmento, Desc. Categoria, Desc. SubCategoria, Desc. Solução)</w:t>
      </w:r>
      <w:r>
        <w:t xml:space="preserve"> para as 3 telas (120007 – Consulta de Estoque por Cor e Filial, 300012 – Consulta de Vendas de Lojas por Produto e Cor, 008006 – Consulta e Programação por Ordens de Produção)</w:t>
      </w:r>
      <w:r w:rsidRPr="00686DCA">
        <w:t>, pois a Luciana</w:t>
      </w:r>
      <w:r>
        <w:t xml:space="preserve"> Silveira</w:t>
      </w:r>
      <w:r w:rsidRPr="00686DCA">
        <w:t xml:space="preserve"> utiliza o sumarizador e estava precisando das colunas. Para ter as informações agrupadas com as colunas foram criadas.</w:t>
      </w:r>
    </w:p>
    <w:p w:rsidR="000E2C11" w:rsidRDefault="009F08D6" w:rsidP="002A19BF">
      <w:pPr>
        <w:pStyle w:val="Ttulo1"/>
      </w:pPr>
      <w:bookmarkStart w:id="2" w:name="_Toc451190432"/>
      <w:r>
        <w:lastRenderedPageBreak/>
        <w:t>Análise</w:t>
      </w:r>
      <w:bookmarkEnd w:id="2"/>
    </w:p>
    <w:p w:rsidR="00A42C89" w:rsidRPr="00A42C89" w:rsidRDefault="00686DCA" w:rsidP="00A42C89">
      <w:r>
        <w:t>Ao tentar utilizar o sumarizador não tinha a opção das 4 colunas para ter as informações necessárias, então ficava furada as informações</w:t>
      </w:r>
      <w:r w:rsidR="00A42C89"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3" w:name="_Toc383380606"/>
    </w:p>
    <w:p w:rsidR="002A19BF" w:rsidRDefault="009F08D6" w:rsidP="000E2C11">
      <w:pPr>
        <w:pStyle w:val="Ttulo1"/>
      </w:pPr>
      <w:bookmarkStart w:id="4" w:name="_Toc451190433"/>
      <w:bookmarkEnd w:id="3"/>
      <w:r>
        <w:t>Desenvolvimento</w:t>
      </w:r>
      <w:bookmarkEnd w:id="4"/>
    </w:p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542237" w:rsidRDefault="00542237" w:rsidP="00602C7C"/>
    <w:p w:rsidR="00602C7C" w:rsidRDefault="00686DCA" w:rsidP="00602C7C">
      <w:r w:rsidRPr="00542237">
        <w:rPr>
          <w:u w:val="single"/>
        </w:rPr>
        <w:t>Tela</w:t>
      </w:r>
      <w:r w:rsidRPr="00542237">
        <w:rPr>
          <w:u w:val="single"/>
        </w:rPr>
        <w:t xml:space="preserve"> 008006 – Consulta e Programação por Ordens de Produção</w:t>
      </w:r>
    </w:p>
    <w:p w:rsidR="00686DCA" w:rsidRDefault="00542237" w:rsidP="00602C7C">
      <w:r>
        <w:rPr>
          <w:noProof/>
          <w:lang w:eastAsia="pt-BR"/>
        </w:rPr>
        <w:lastRenderedPageBreak/>
        <w:drawing>
          <wp:inline distT="0" distB="0" distL="0" distR="0" wp14:anchorId="513CB03A" wp14:editId="2E3298A5">
            <wp:extent cx="5400040" cy="2218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237" w:rsidRPr="00602C7C" w:rsidRDefault="00542237" w:rsidP="00602C7C"/>
    <w:p w:rsidR="00542237" w:rsidRDefault="00542237" w:rsidP="00602C7C">
      <w:pPr>
        <w:rPr>
          <w:rFonts w:ascii="Courier New" w:hAnsi="Courier New" w:cs="Courier New"/>
          <w:color w:val="008000"/>
          <w:sz w:val="20"/>
          <w:szCs w:val="20"/>
        </w:rPr>
      </w:pPr>
    </w:p>
    <w:p w:rsidR="00542237" w:rsidRDefault="00542237" w:rsidP="00602C7C">
      <w:r w:rsidRPr="00542237">
        <w:rPr>
          <w:u w:val="single"/>
        </w:rPr>
        <w:t xml:space="preserve">Tela </w:t>
      </w:r>
      <w:r>
        <w:rPr>
          <w:u w:val="single"/>
        </w:rPr>
        <w:t>300012 – Consulta de Vendas de Lojas Por Produto e Cor</w:t>
      </w:r>
    </w:p>
    <w:p w:rsidR="00542237" w:rsidRDefault="00542237" w:rsidP="00602C7C">
      <w:r>
        <w:rPr>
          <w:noProof/>
          <w:lang w:eastAsia="pt-BR"/>
        </w:rPr>
        <w:drawing>
          <wp:inline distT="0" distB="0" distL="0" distR="0" wp14:anchorId="73C0B87C" wp14:editId="6A38FE7A">
            <wp:extent cx="5400040" cy="224360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30" w:rsidRDefault="00271430" w:rsidP="00602C7C"/>
    <w:p w:rsidR="00271430" w:rsidRDefault="00271430" w:rsidP="00271430">
      <w:r w:rsidRPr="00542237">
        <w:rPr>
          <w:u w:val="single"/>
        </w:rPr>
        <w:t xml:space="preserve">Tela </w:t>
      </w:r>
      <w:r>
        <w:rPr>
          <w:u w:val="single"/>
        </w:rPr>
        <w:t>120007</w:t>
      </w:r>
      <w:r>
        <w:rPr>
          <w:u w:val="single"/>
        </w:rPr>
        <w:t xml:space="preserve"> – </w:t>
      </w:r>
      <w:r>
        <w:rPr>
          <w:u w:val="single"/>
        </w:rPr>
        <w:t>Consulta de Estoque Por Cor e Filial</w:t>
      </w:r>
    </w:p>
    <w:p w:rsidR="00271430" w:rsidRDefault="00271430" w:rsidP="00602C7C"/>
    <w:p w:rsidR="00271430" w:rsidRDefault="00CE4E77" w:rsidP="00602C7C">
      <w:r>
        <w:rPr>
          <w:noProof/>
          <w:lang w:eastAsia="pt-BR"/>
        </w:rPr>
        <w:drawing>
          <wp:inline distT="0" distB="0" distL="0" distR="0" wp14:anchorId="2E4A7D70" wp14:editId="659E3714">
            <wp:extent cx="5400040" cy="179756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30" w:rsidRDefault="00271430" w:rsidP="00271430">
      <w:pPr>
        <w:rPr>
          <w:rFonts w:ascii="Courier New" w:hAnsi="Courier New" w:cs="Courier New"/>
          <w:color w:val="008000"/>
          <w:sz w:val="20"/>
          <w:szCs w:val="20"/>
        </w:rPr>
      </w:pPr>
      <w:r>
        <w:t>Os detalhes de desenvolvimento estão no objeto</w:t>
      </w:r>
      <w:r w:rsidR="009212BE">
        <w:t xml:space="preserve"> das telas</w:t>
      </w:r>
      <w:r>
        <w:t xml:space="preserve"> com o nome  </w:t>
      </w:r>
      <w:r>
        <w:rPr>
          <w:rFonts w:ascii="Courier New" w:hAnsi="Courier New" w:cs="Courier New"/>
          <w:color w:val="008000"/>
          <w:sz w:val="20"/>
          <w:szCs w:val="20"/>
        </w:rPr>
        <w:t>#1 - LUCAS MIRANDA - 16/05/2016 - ADIÇÃO DAS COLUNAS DE PRODUTO ACABADO</w:t>
      </w:r>
    </w:p>
    <w:p w:rsidR="00271430" w:rsidRPr="00542237" w:rsidRDefault="00271430" w:rsidP="00602C7C"/>
    <w:p w:rsidR="002A19BF" w:rsidRDefault="009F08D6" w:rsidP="002A19BF">
      <w:pPr>
        <w:pStyle w:val="Ttulo1"/>
      </w:pPr>
      <w:bookmarkStart w:id="5" w:name="_Toc451190434"/>
      <w:r>
        <w:t>Homologação</w:t>
      </w:r>
      <w:bookmarkEnd w:id="5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51190435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51190436"/>
      <w:r>
        <w:t>Entrega</w:t>
      </w:r>
      <w:bookmarkEnd w:id="7"/>
    </w:p>
    <w:p w:rsidR="00C85C58" w:rsidRDefault="00271430" w:rsidP="002A19BF">
      <w:r>
        <w:t xml:space="preserve">Sendo entregue para a Luciana Silveira </w:t>
      </w:r>
      <w:r w:rsidR="00006E3C">
        <w:t>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271430" w:rsidP="00271430">
            <w:pPr>
              <w:pStyle w:val="Tabela"/>
            </w:pPr>
            <w:r>
              <w:t>Luciana Silveira</w:t>
            </w:r>
            <w:r w:rsidR="00D32AE6">
              <w:t>\</w:t>
            </w:r>
            <w:r>
              <w:t>Planejamento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D93A66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D93A66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602C7C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4BD35927" wp14:editId="061006DC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686DCA" w:rsidP="002D679E">
          <w:pPr>
            <w:pStyle w:val="Cabealho"/>
            <w:rPr>
              <w:sz w:val="22"/>
              <w:szCs w:val="22"/>
            </w:rPr>
          </w:pPr>
          <w:r>
            <w:t>ADIÇÃO DAS COLUNAS DE PRODUTO ACABADO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1430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42237"/>
    <w:rsid w:val="0055540E"/>
    <w:rsid w:val="00570537"/>
    <w:rsid w:val="005B4260"/>
    <w:rsid w:val="005E0DE7"/>
    <w:rsid w:val="005E1593"/>
    <w:rsid w:val="005F487B"/>
    <w:rsid w:val="00602C7C"/>
    <w:rsid w:val="00611E7F"/>
    <w:rsid w:val="00631A54"/>
    <w:rsid w:val="006419CA"/>
    <w:rsid w:val="00642D49"/>
    <w:rsid w:val="00663704"/>
    <w:rsid w:val="006664A0"/>
    <w:rsid w:val="00686DCA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212BE"/>
    <w:rsid w:val="009405F4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E4E77"/>
    <w:rsid w:val="00CF2315"/>
    <w:rsid w:val="00D11C3A"/>
    <w:rsid w:val="00D32AE6"/>
    <w:rsid w:val="00D37957"/>
    <w:rsid w:val="00D413BD"/>
    <w:rsid w:val="00D80127"/>
    <w:rsid w:val="00D93A66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34682-DE58-4D05-88E4-D4B3B40B0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1609</TotalTime>
  <Pages>3</Pages>
  <Words>297</Words>
  <Characters>1609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1903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13</cp:revision>
  <dcterms:created xsi:type="dcterms:W3CDTF">2016-03-21T18:38:00Z</dcterms:created>
  <dcterms:modified xsi:type="dcterms:W3CDTF">2016-05-17T22:30:00Z</dcterms:modified>
</cp:coreProperties>
</file>