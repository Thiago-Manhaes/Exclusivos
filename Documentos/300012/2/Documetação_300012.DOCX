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1820E9" w:rsidP="003E248B">
            <w:pPr>
              <w:pStyle w:val="Verses"/>
              <w:jc w:val="left"/>
            </w:pPr>
            <w:r>
              <w:t>0</w:t>
            </w:r>
            <w:r w:rsidR="003E248B">
              <w:t>2</w:t>
            </w:r>
            <w:r w:rsidR="003D275C">
              <w:t>-</w:t>
            </w:r>
            <w:r>
              <w:t>06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1820E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B7086D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844138" w:history="1">
            <w:r w:rsidR="00B7086D" w:rsidRPr="00CB6999">
              <w:rPr>
                <w:rStyle w:val="Hyperlink"/>
                <w:noProof/>
              </w:rPr>
              <w:t>1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Especificação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_Toc450844138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3E248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39" w:history="1">
            <w:r w:rsidR="00B7086D" w:rsidRPr="00CB6999">
              <w:rPr>
                <w:rStyle w:val="Hyperlink"/>
                <w:noProof/>
              </w:rPr>
              <w:t>2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Análise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_Toc450844139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3E248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40" w:history="1">
            <w:r w:rsidR="00B7086D" w:rsidRPr="00CB6999">
              <w:rPr>
                <w:rStyle w:val="Hyperlink"/>
                <w:noProof/>
              </w:rPr>
              <w:t>3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Desenvolvimento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_Toc450844140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50844138"/>
      <w:r>
        <w:t>Especificação</w:t>
      </w:r>
      <w:bookmarkEnd w:id="0"/>
    </w:p>
    <w:p w:rsidR="002076C8" w:rsidRDefault="002076C8" w:rsidP="002A19BF"/>
    <w:p w:rsidR="008F1C97" w:rsidRDefault="003E248B" w:rsidP="008F1C97">
      <w:pPr>
        <w:ind w:firstLine="432"/>
      </w:pPr>
      <w:r>
        <w:t>Ao consultar estava demorando mais que o normal, pois no objeto fazia o “</w:t>
      </w:r>
      <w:proofErr w:type="spellStart"/>
      <w:r>
        <w:t>replace</w:t>
      </w:r>
      <w:proofErr w:type="spellEnd"/>
      <w:r>
        <w:t xml:space="preserve">” das </w:t>
      </w:r>
      <w:proofErr w:type="gramStart"/>
      <w:r>
        <w:t>4</w:t>
      </w:r>
      <w:proofErr w:type="gramEnd"/>
      <w:r>
        <w:t xml:space="preserve"> colunas criadas (</w:t>
      </w:r>
      <w:r w:rsidRPr="003E248B">
        <w:t xml:space="preserve">Desc. Segmento, Desc. Categoria, Desc. </w:t>
      </w:r>
      <w:proofErr w:type="spellStart"/>
      <w:r w:rsidRPr="003E248B">
        <w:t>SubCategoria</w:t>
      </w:r>
      <w:proofErr w:type="spellEnd"/>
      <w:r w:rsidRPr="003E248B">
        <w:t>, Desc. Solução)</w:t>
      </w:r>
      <w:r>
        <w:t>.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50844139"/>
      <w:r>
        <w:t>Análise</w:t>
      </w:r>
      <w:bookmarkEnd w:id="1"/>
    </w:p>
    <w:p w:rsidR="00970683" w:rsidRDefault="00970683" w:rsidP="00970683"/>
    <w:p w:rsidR="001820E9" w:rsidRDefault="003E248B" w:rsidP="001820E9">
      <w:pPr>
        <w:ind w:firstLine="432"/>
      </w:pPr>
      <w:r>
        <w:t>Para o usuário essa lentidão não poderia ocorrer em uma consulta simples estava demorando mais de 3 minutos.</w:t>
      </w:r>
    </w:p>
    <w:p w:rsidR="005E04FA" w:rsidRDefault="005E04FA" w:rsidP="00F05E61"/>
    <w:p w:rsidR="002A19BF" w:rsidRDefault="009F08D6" w:rsidP="000E2C11">
      <w:pPr>
        <w:pStyle w:val="Ttulo1"/>
      </w:pPr>
      <w:bookmarkStart w:id="2" w:name="_Toc450844140"/>
      <w:r>
        <w:t>Desenvolvimento</w:t>
      </w:r>
      <w:bookmarkEnd w:id="2"/>
    </w:p>
    <w:p w:rsidR="008F1C97" w:rsidRDefault="008F1C97" w:rsidP="003D48F9">
      <w:pPr>
        <w:ind w:firstLine="432"/>
      </w:pPr>
    </w:p>
    <w:p w:rsidR="00B7086D" w:rsidRDefault="001820E9" w:rsidP="001820E9">
      <w:pPr>
        <w:ind w:firstLine="432"/>
      </w:pPr>
      <w:r>
        <w:t xml:space="preserve">Foi feito um ajuste </w:t>
      </w:r>
      <w:r w:rsidR="003E248B">
        <w:t>no objeto</w:t>
      </w:r>
      <w:r>
        <w:t xml:space="preserve"> e </w:t>
      </w:r>
      <w:r w:rsidR="003E248B">
        <w:t>feito o “</w:t>
      </w:r>
      <w:proofErr w:type="spellStart"/>
      <w:r w:rsidR="003E248B">
        <w:t>replace</w:t>
      </w:r>
      <w:proofErr w:type="spellEnd"/>
      <w:r w:rsidR="003E248B">
        <w:t xml:space="preserve">” direto na tela no cursor v_loja_resumo_produto_00. </w:t>
      </w:r>
      <w:r>
        <w:t>Para encontrar a alteração feita</w:t>
      </w:r>
      <w:r w:rsidR="003E248B">
        <w:t xml:space="preserve"> no objeto</w:t>
      </w:r>
      <w:r>
        <w:t xml:space="preserve"> procurar com o nome</w:t>
      </w:r>
      <w:proofErr w:type="gramStart"/>
      <w:r>
        <w:t xml:space="preserve">  </w:t>
      </w:r>
      <w:proofErr w:type="gramEnd"/>
      <w:r>
        <w:t>“#</w:t>
      </w:r>
      <w:r w:rsidR="003E248B">
        <w:t>2 – LENTIDAO AO CONSULTAR – 02/06/2016 – LUCAS MIRANDA</w:t>
      </w:r>
      <w:r>
        <w:t>”</w:t>
      </w:r>
      <w:r>
        <w:tab/>
      </w:r>
    </w:p>
    <w:p w:rsidR="00C85C58" w:rsidRDefault="00C85C58" w:rsidP="002A19BF"/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1820E9" w:rsidP="00970683">
            <w:pPr>
              <w:pStyle w:val="Tabela"/>
            </w:pPr>
            <w:r>
              <w:t>Lucas Miranda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1820E9" w:rsidP="003E248B">
            <w:r>
              <w:t>0</w:t>
            </w:r>
            <w:r w:rsidR="003E248B">
              <w:t>2</w:t>
            </w:r>
            <w:bookmarkStart w:id="3" w:name="_GoBack"/>
            <w:bookmarkEnd w:id="3"/>
            <w:r>
              <w:t>/06/2016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3E248B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3E248B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3E248B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8F1C97" w:rsidP="002D679E">
          <w:pPr>
            <w:pStyle w:val="Cabealho"/>
          </w:pPr>
          <w:r>
            <w:t>Bloqueio de enviar material para consumo com custo zero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0598B"/>
    <w:rsid w:val="00120872"/>
    <w:rsid w:val="00137694"/>
    <w:rsid w:val="001820E9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3E0E65"/>
    <w:rsid w:val="003E248B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D00F9"/>
    <w:rsid w:val="008F1C97"/>
    <w:rsid w:val="00952A34"/>
    <w:rsid w:val="00956105"/>
    <w:rsid w:val="00957346"/>
    <w:rsid w:val="00970683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7086D"/>
    <w:rsid w:val="00B865A3"/>
    <w:rsid w:val="00BC5600"/>
    <w:rsid w:val="00BC722E"/>
    <w:rsid w:val="00C06005"/>
    <w:rsid w:val="00C13E71"/>
    <w:rsid w:val="00C17E94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609B4-79CC-4C5F-836A-0E68B6313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260</TotalTime>
  <Pages>1</Pages>
  <Words>161</Words>
  <Characters>872</Characters>
  <Application>Microsoft Office Word</Application>
  <DocSecurity>2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1031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Lucas</cp:lastModifiedBy>
  <cp:revision>7</cp:revision>
  <dcterms:created xsi:type="dcterms:W3CDTF">2016-05-13T15:38:00Z</dcterms:created>
  <dcterms:modified xsi:type="dcterms:W3CDTF">2016-06-02T20:54:00Z</dcterms:modified>
</cp:coreProperties>
</file>