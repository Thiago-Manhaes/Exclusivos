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14:paraId="7C8ADAE1" w14:textId="77777777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14:paraId="31E014CD" w14:textId="77777777"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14:paraId="4B97C874" w14:textId="77777777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14:paraId="75FBE4D8" w14:textId="77777777"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14:paraId="5B871D17" w14:textId="77777777"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14:paraId="6973E77A" w14:textId="77777777"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14:paraId="1E841148" w14:textId="77777777"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14:paraId="652BE9BE" w14:textId="77777777" w:rsidTr="00DB19BE">
        <w:trPr>
          <w:trHeight w:val="340"/>
        </w:trPr>
        <w:tc>
          <w:tcPr>
            <w:tcW w:w="737" w:type="dxa"/>
            <w:vAlign w:val="center"/>
          </w:tcPr>
          <w:p w14:paraId="18F1E70E" w14:textId="77777777"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14:paraId="1339C08E" w14:textId="2CE07846" w:rsidR="00C6217F" w:rsidRPr="00C52528" w:rsidRDefault="00EF4B02" w:rsidP="00EF4B02">
            <w:pPr>
              <w:pStyle w:val="Verses"/>
              <w:jc w:val="left"/>
            </w:pPr>
            <w:r>
              <w:t>05</w:t>
            </w:r>
            <w:r w:rsidR="003D275C">
              <w:t>-0</w:t>
            </w:r>
            <w:r>
              <w:t>4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14:paraId="299CD178" w14:textId="77777777" w:rsidR="00C6217F" w:rsidRPr="00C52528" w:rsidRDefault="00970683" w:rsidP="00DB19BE">
            <w:pPr>
              <w:pStyle w:val="Verses"/>
            </w:pPr>
            <w:r>
              <w:t>Julio Cesar</w:t>
            </w:r>
          </w:p>
        </w:tc>
        <w:tc>
          <w:tcPr>
            <w:tcW w:w="4389" w:type="dxa"/>
            <w:vAlign w:val="center"/>
          </w:tcPr>
          <w:p w14:paraId="001C9FD2" w14:textId="77777777"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14:paraId="60B30F8A" w14:textId="77777777" w:rsidR="00C6217F" w:rsidRDefault="00C6217F" w:rsidP="00C6217F"/>
    <w:p w14:paraId="5068107A" w14:textId="77777777"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4CEF03" w14:textId="77777777" w:rsidR="00C6217F" w:rsidRDefault="00C6217F" w:rsidP="00C6217F">
          <w:pPr>
            <w:pStyle w:val="CabealhodoSumrio"/>
          </w:pPr>
          <w:r>
            <w:t>Sumário</w:t>
          </w:r>
        </w:p>
        <w:p w14:paraId="797A25FF" w14:textId="77777777" w:rsidR="00061C9C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338010" w:history="1">
            <w:r w:rsidR="00061C9C" w:rsidRPr="008353F3">
              <w:rPr>
                <w:rStyle w:val="Hyperlink"/>
                <w:noProof/>
              </w:rPr>
              <w:t>1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Especificação</w:t>
            </w:r>
            <w:r w:rsidR="00061C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094A8" w14:textId="77777777" w:rsidR="00061C9C" w:rsidRDefault="00EF4B0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1" w:history="1">
            <w:r w:rsidR="00061C9C" w:rsidRPr="008353F3">
              <w:rPr>
                <w:rStyle w:val="Hyperlink"/>
                <w:noProof/>
              </w:rPr>
              <w:t>2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Análise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_Toc446338011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14:paraId="3D23D5F6" w14:textId="77777777" w:rsidR="00061C9C" w:rsidRDefault="00EF4B0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2" w:history="1">
            <w:r w:rsidR="00061C9C" w:rsidRPr="008353F3">
              <w:rPr>
                <w:rStyle w:val="Hyperlink"/>
                <w:noProof/>
              </w:rPr>
              <w:t>3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Desenvolvimento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_Toc446338012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14:paraId="22D40B8C" w14:textId="77777777" w:rsidR="00061C9C" w:rsidRDefault="00EF4B0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3" w:history="1">
            <w:r w:rsidR="00061C9C" w:rsidRPr="008353F3">
              <w:rPr>
                <w:rStyle w:val="Hyperlink"/>
                <w:noProof/>
              </w:rPr>
              <w:t>4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Homologação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_Toc446338013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14:paraId="3BCBB0C8" w14:textId="77777777" w:rsidR="00061C9C" w:rsidRDefault="00EF4B0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4" w:history="1">
            <w:r w:rsidR="00061C9C" w:rsidRPr="008353F3">
              <w:rPr>
                <w:rStyle w:val="Hyperlink"/>
                <w:noProof/>
              </w:rPr>
              <w:t>5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Teste com o usuário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_Toc446338014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14:paraId="1049C7F8" w14:textId="77777777" w:rsidR="00061C9C" w:rsidRDefault="00EF4B0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5" w:history="1">
            <w:r w:rsidR="00061C9C" w:rsidRPr="008353F3">
              <w:rPr>
                <w:rStyle w:val="Hyperlink"/>
                <w:noProof/>
              </w:rPr>
              <w:t>6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Entrega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_Toc446338015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14:paraId="79892A5D" w14:textId="77777777" w:rsidR="00C6217F" w:rsidRDefault="00A86A39" w:rsidP="00C6217F">
          <w:r>
            <w:rPr>
              <w:b/>
              <w:bCs/>
            </w:rPr>
            <w:fldChar w:fldCharType="end"/>
          </w:r>
        </w:p>
      </w:sdtContent>
    </w:sdt>
    <w:p w14:paraId="0F8230AF" w14:textId="77777777" w:rsidR="002A19BF" w:rsidRDefault="009F08D6" w:rsidP="007170E9">
      <w:pPr>
        <w:pStyle w:val="Ttulo1"/>
      </w:pPr>
      <w:bookmarkStart w:id="0" w:name="_Toc446338010"/>
      <w:r>
        <w:t>Especificação</w:t>
      </w:r>
      <w:bookmarkEnd w:id="0"/>
    </w:p>
    <w:p w14:paraId="10926226" w14:textId="77777777" w:rsidR="002A19BF" w:rsidRPr="00B12ADB" w:rsidRDefault="002A19BF" w:rsidP="002A19BF"/>
    <w:p w14:paraId="5ACC0499" w14:textId="73652A8F" w:rsidR="002A19BF" w:rsidRDefault="00EF4B02" w:rsidP="00EF4B02">
      <w:r>
        <w:t>Ao alterar e salvar na tela (Tabela Clientes Varejo) atualizar também a tab</w:t>
      </w:r>
      <w:r>
        <w:t xml:space="preserve">ela ANM_CLIENTES_VAREJO_DETALHE </w:t>
      </w:r>
      <w:r>
        <w:t>referente ao cadastro atualizado.</w:t>
      </w:r>
    </w:p>
    <w:p w14:paraId="5FD955A5" w14:textId="77777777" w:rsidR="000E2C11" w:rsidRDefault="009F08D6" w:rsidP="002A19BF">
      <w:pPr>
        <w:pStyle w:val="Ttulo1"/>
      </w:pPr>
      <w:bookmarkStart w:id="1" w:name="_Toc446338011"/>
      <w:r>
        <w:t>Análise</w:t>
      </w:r>
      <w:bookmarkEnd w:id="1"/>
    </w:p>
    <w:p w14:paraId="2FB782A5" w14:textId="77777777" w:rsidR="00970683" w:rsidRDefault="00970683" w:rsidP="00970683"/>
    <w:p w14:paraId="2E1BB667" w14:textId="3AD54E38" w:rsidR="00970683" w:rsidRPr="00970683" w:rsidRDefault="00EF4B02" w:rsidP="00970683">
      <w:r>
        <w:t>Esse não é o melhor caminho, devendo voltar nesse tema no futuro aplicando os conceitos de orientação a objeto, assim evitando repetição de dados e problemas em manter as informações coerentes em toda a base de dados.</w:t>
      </w:r>
      <w:bookmarkStart w:id="2" w:name="_GoBack"/>
      <w:bookmarkEnd w:id="2"/>
    </w:p>
    <w:p w14:paraId="78316BAD" w14:textId="77777777" w:rsidR="002A19BF" w:rsidRDefault="009F08D6" w:rsidP="000E2C11">
      <w:pPr>
        <w:pStyle w:val="Ttulo1"/>
      </w:pPr>
      <w:bookmarkStart w:id="3" w:name="_Toc446338012"/>
      <w:r>
        <w:t>Desenvolvimento</w:t>
      </w:r>
      <w:bookmarkEnd w:id="3"/>
    </w:p>
    <w:p w14:paraId="1AFCB905" w14:textId="5E47A0A0" w:rsidR="00970683" w:rsidRDefault="00970683" w:rsidP="00970683"/>
    <w:p w14:paraId="7CEA0C76" w14:textId="07222B91" w:rsidR="00EF4B02" w:rsidRDefault="00EF4B02" w:rsidP="00970683">
      <w:r>
        <w:t xml:space="preserve">Desenvolvido no Save After no objeto de entrada (.prg) da tela, um update em todos os registros da tabela  </w:t>
      </w:r>
      <w:r w:rsidRPr="00EF4B02">
        <w:t>ANM_CLIENTES_VAREJO_DETALHE referente ao cadastro que está sendo alterado</w:t>
      </w:r>
      <w:r>
        <w:t>.</w:t>
      </w:r>
    </w:p>
    <w:p w14:paraId="44EE06DC" w14:textId="35ECC6F2" w:rsidR="00EF4B02" w:rsidRDefault="00EF4B02" w:rsidP="00970683"/>
    <w:p w14:paraId="5798F9C5" w14:textId="5A593A91" w:rsidR="00EF4B02" w:rsidRDefault="00EF4B02" w:rsidP="00970683">
      <w:r>
        <w:t>Campos atualizados são:</w:t>
      </w:r>
    </w:p>
    <w:p w14:paraId="393CB0FC" w14:textId="77777777" w:rsidR="00EF4B02" w:rsidRDefault="00EF4B02" w:rsidP="00EF4B02">
      <w:r>
        <w:t xml:space="preserve">CONCEITO </w:t>
      </w:r>
    </w:p>
    <w:p w14:paraId="685E87FD" w14:textId="77777777" w:rsidR="00EF4B02" w:rsidRDefault="00EF4B02" w:rsidP="00EF4B02">
      <w:r>
        <w:t xml:space="preserve">PONTUALIDADE </w:t>
      </w:r>
    </w:p>
    <w:p w14:paraId="0D93E9F4" w14:textId="77777777" w:rsidR="00EF4B02" w:rsidRDefault="00EF4B02" w:rsidP="00EF4B02">
      <w:r>
        <w:t xml:space="preserve">TIPO_BLOQUEIO </w:t>
      </w:r>
    </w:p>
    <w:p w14:paraId="7E82DE79" w14:textId="77777777" w:rsidR="00EF4B02" w:rsidRDefault="00EF4B02" w:rsidP="00EF4B02">
      <w:r>
        <w:t xml:space="preserve">ENDERECO </w:t>
      </w:r>
    </w:p>
    <w:p w14:paraId="7D9DC7EE" w14:textId="77777777" w:rsidR="00EF4B02" w:rsidRDefault="00EF4B02" w:rsidP="00EF4B02">
      <w:r>
        <w:t xml:space="preserve">RG_IE </w:t>
      </w:r>
    </w:p>
    <w:p w14:paraId="290BFEF5" w14:textId="77777777" w:rsidR="00EF4B02" w:rsidRDefault="00EF4B02" w:rsidP="00EF4B02">
      <w:r>
        <w:t xml:space="preserve">CIDADE </w:t>
      </w:r>
    </w:p>
    <w:p w14:paraId="4C40BC78" w14:textId="77777777" w:rsidR="00EF4B02" w:rsidRDefault="00EF4B02" w:rsidP="00EF4B02">
      <w:r>
        <w:t>COMPLEMENTO</w:t>
      </w:r>
    </w:p>
    <w:p w14:paraId="6A8B1BA9" w14:textId="77777777" w:rsidR="00EF4B02" w:rsidRDefault="00EF4B02" w:rsidP="00EF4B02">
      <w:r>
        <w:t xml:space="preserve">CEP </w:t>
      </w:r>
    </w:p>
    <w:p w14:paraId="75B11AF4" w14:textId="77777777" w:rsidR="00EF4B02" w:rsidRDefault="00EF4B02" w:rsidP="00EF4B02">
      <w:r>
        <w:t xml:space="preserve">TELEFONE </w:t>
      </w:r>
    </w:p>
    <w:p w14:paraId="2663E672" w14:textId="77777777" w:rsidR="00EF4B02" w:rsidRDefault="00EF4B02" w:rsidP="00EF4B02">
      <w:r>
        <w:t xml:space="preserve">FAX </w:t>
      </w:r>
    </w:p>
    <w:p w14:paraId="618C7B27" w14:textId="77777777" w:rsidR="00EF4B02" w:rsidRDefault="00EF4B02" w:rsidP="00EF4B02">
      <w:r>
        <w:t xml:space="preserve">ANIVERSARIO </w:t>
      </w:r>
    </w:p>
    <w:p w14:paraId="655D7BE7" w14:textId="77777777" w:rsidR="00EF4B02" w:rsidRDefault="00EF4B02" w:rsidP="00EF4B02">
      <w:r>
        <w:lastRenderedPageBreak/>
        <w:t xml:space="preserve">SEM_CREDITO </w:t>
      </w:r>
    </w:p>
    <w:p w14:paraId="4E674CF8" w14:textId="77777777" w:rsidR="00EF4B02" w:rsidRDefault="00EF4B02" w:rsidP="00EF4B02">
      <w:r>
        <w:t xml:space="preserve">DDD </w:t>
      </w:r>
    </w:p>
    <w:p w14:paraId="6C00B031" w14:textId="77777777" w:rsidR="00EF4B02" w:rsidRDefault="00EF4B02" w:rsidP="00EF4B02">
      <w:r>
        <w:t xml:space="preserve">SEXO </w:t>
      </w:r>
    </w:p>
    <w:p w14:paraId="7174296E" w14:textId="77777777" w:rsidR="00EF4B02" w:rsidRDefault="00EF4B02" w:rsidP="00EF4B02">
      <w:r>
        <w:t xml:space="preserve">ESTADO_CIVIL </w:t>
      </w:r>
    </w:p>
    <w:p w14:paraId="106654E1" w14:textId="77777777" w:rsidR="00EF4B02" w:rsidRDefault="00EF4B02" w:rsidP="00EF4B02">
      <w:r>
        <w:t xml:space="preserve">TIPO_TELEFONE </w:t>
      </w:r>
    </w:p>
    <w:p w14:paraId="40D2EF37" w14:textId="77777777" w:rsidR="00EF4B02" w:rsidRDefault="00EF4B02" w:rsidP="00EF4B02">
      <w:r>
        <w:t xml:space="preserve">UF </w:t>
      </w:r>
    </w:p>
    <w:p w14:paraId="772FE2A6" w14:textId="77777777" w:rsidR="00EF4B02" w:rsidRDefault="00EF4B02" w:rsidP="00EF4B02">
      <w:r>
        <w:t>EMAIL</w:t>
      </w:r>
    </w:p>
    <w:p w14:paraId="0316FA10" w14:textId="77777777" w:rsidR="00EF4B02" w:rsidRDefault="00EF4B02" w:rsidP="00EF4B02">
      <w:r>
        <w:t xml:space="preserve">BAIRRO </w:t>
      </w:r>
    </w:p>
    <w:p w14:paraId="2383DFC0" w14:textId="77777777" w:rsidR="00EF4B02" w:rsidRDefault="00EF4B02" w:rsidP="00EF4B02">
      <w:r>
        <w:t xml:space="preserve">NAO_CONSULTA_CHEQUE </w:t>
      </w:r>
    </w:p>
    <w:p w14:paraId="152B9B7A" w14:textId="77777777" w:rsidR="00EF4B02" w:rsidRDefault="00EF4B02" w:rsidP="00EF4B02">
      <w:r>
        <w:t xml:space="preserve">OBS </w:t>
      </w:r>
    </w:p>
    <w:p w14:paraId="44F84FD1" w14:textId="77777777" w:rsidR="00EF4B02" w:rsidRDefault="00EF4B02" w:rsidP="00EF4B02">
      <w:r>
        <w:t xml:space="preserve">NUMERO </w:t>
      </w:r>
    </w:p>
    <w:p w14:paraId="051ADD1F" w14:textId="77777777" w:rsidR="00EF4B02" w:rsidRDefault="00EF4B02" w:rsidP="00EF4B02">
      <w:r>
        <w:t xml:space="preserve">PAIS </w:t>
      </w:r>
    </w:p>
    <w:p w14:paraId="72A199B8" w14:textId="77777777" w:rsidR="00EF4B02" w:rsidRDefault="00EF4B02" w:rsidP="00EF4B02">
      <w:r>
        <w:t xml:space="preserve">TIPO_LOGRADOURO </w:t>
      </w:r>
    </w:p>
    <w:p w14:paraId="3C930F2C" w14:textId="77777777" w:rsidR="00EF4B02" w:rsidRDefault="00EF4B02" w:rsidP="00EF4B02">
      <w:r>
        <w:t xml:space="preserve">DDD_CELULAR </w:t>
      </w:r>
    </w:p>
    <w:p w14:paraId="2C28ACA9" w14:textId="70B9D10A" w:rsidR="00EF4B02" w:rsidRDefault="00EF4B02" w:rsidP="00EF4B02">
      <w:r>
        <w:t>CELULAR</w:t>
      </w:r>
    </w:p>
    <w:p w14:paraId="6C52C151" w14:textId="77777777" w:rsidR="00970683" w:rsidRPr="00970683" w:rsidRDefault="00970683" w:rsidP="00970683"/>
    <w:p w14:paraId="3DCF2BB9" w14:textId="77777777" w:rsidR="002A19BF" w:rsidRDefault="009F08D6" w:rsidP="002A19BF">
      <w:pPr>
        <w:pStyle w:val="Ttulo1"/>
      </w:pPr>
      <w:bookmarkStart w:id="4" w:name="_Toc446338013"/>
      <w:r>
        <w:t>Homologação</w:t>
      </w:r>
      <w:bookmarkEnd w:id="4"/>
    </w:p>
    <w:p w14:paraId="4FCD363E" w14:textId="77777777" w:rsidR="00970683" w:rsidRDefault="00970683" w:rsidP="00970683"/>
    <w:p w14:paraId="0EA6C0CB" w14:textId="7D224096" w:rsidR="00970683" w:rsidRPr="00970683" w:rsidRDefault="00EF4B02" w:rsidP="00970683">
      <w:r>
        <w:t xml:space="preserve">Testes feitos em base de homologação e foi detectado que: Sempre ao alterar e salvar um cadastro, mesmo que não altere nenhuma informação, ocorre o update na tabela </w:t>
      </w:r>
      <w:r w:rsidRPr="00EF4B02">
        <w:t>ANM_CLIENTES_VAREJO_DETALHE</w:t>
      </w:r>
      <w:r>
        <w:t>.</w:t>
      </w:r>
    </w:p>
    <w:p w14:paraId="2E3EDE2D" w14:textId="77777777" w:rsidR="00E10611" w:rsidRDefault="009F08D6" w:rsidP="00E10611">
      <w:pPr>
        <w:pStyle w:val="Ttulo1"/>
      </w:pPr>
      <w:bookmarkStart w:id="5" w:name="_Toc446338014"/>
      <w:r>
        <w:t>Teste com o usuário</w:t>
      </w:r>
      <w:bookmarkEnd w:id="5"/>
    </w:p>
    <w:p w14:paraId="3CDE2131" w14:textId="77777777" w:rsidR="00970683" w:rsidRDefault="00970683" w:rsidP="00970683"/>
    <w:p w14:paraId="30AC1B29" w14:textId="1E133C2F" w:rsidR="00970683" w:rsidRPr="00970683" w:rsidRDefault="00EF4B02" w:rsidP="00970683">
      <w:r>
        <w:t>Não houve testes com o usuário.</w:t>
      </w:r>
    </w:p>
    <w:p w14:paraId="559ABCE0" w14:textId="77777777" w:rsidR="00E10611" w:rsidRPr="00AA3C95" w:rsidRDefault="009F08D6" w:rsidP="00E10611">
      <w:pPr>
        <w:pStyle w:val="Ttulo1"/>
      </w:pPr>
      <w:bookmarkStart w:id="6" w:name="_Toc446338015"/>
      <w:r>
        <w:t>Entrega</w:t>
      </w:r>
      <w:bookmarkEnd w:id="6"/>
    </w:p>
    <w:p w14:paraId="2C4CB412" w14:textId="77777777" w:rsidR="00C85C58" w:rsidRDefault="00C85C58" w:rsidP="002A19BF"/>
    <w:p w14:paraId="15A4D016" w14:textId="76ED9B9F" w:rsidR="002A19BF" w:rsidRPr="00AA3C95" w:rsidRDefault="00EF4B02" w:rsidP="002A19BF">
      <w:r>
        <w:t>Entrega em 05/04/2016.</w:t>
      </w:r>
    </w:p>
    <w:p w14:paraId="6ECFA2A6" w14:textId="77777777" w:rsidR="002A19BF" w:rsidRPr="00AA3C95" w:rsidRDefault="002A19BF" w:rsidP="002A19BF"/>
    <w:p w14:paraId="2E9F9F29" w14:textId="77777777" w:rsidR="002A19BF" w:rsidRPr="00AA3C95" w:rsidRDefault="002A19BF" w:rsidP="002A19BF"/>
    <w:p w14:paraId="3CA9AE41" w14:textId="77777777" w:rsidR="008843C9" w:rsidRDefault="008843C9" w:rsidP="003D377B"/>
    <w:p w14:paraId="548EBC98" w14:textId="77777777" w:rsidR="008843C9" w:rsidRDefault="008843C9" w:rsidP="003D377B"/>
    <w:p w14:paraId="02E5E9EA" w14:textId="77777777" w:rsidR="008843C9" w:rsidRDefault="008843C9" w:rsidP="003D377B"/>
    <w:p w14:paraId="494B6F8D" w14:textId="77777777" w:rsidR="008843C9" w:rsidRDefault="008843C9" w:rsidP="003D377B"/>
    <w:p w14:paraId="6E03613E" w14:textId="77777777" w:rsidR="008843C9" w:rsidRDefault="008843C9" w:rsidP="003D377B"/>
    <w:p w14:paraId="12B68362" w14:textId="77777777" w:rsidR="009923B1" w:rsidRDefault="009923B1" w:rsidP="003D377B"/>
    <w:p w14:paraId="7EDB03D1" w14:textId="77777777" w:rsidR="009923B1" w:rsidRDefault="009923B1" w:rsidP="003D377B"/>
    <w:p w14:paraId="332E5220" w14:textId="77777777" w:rsidR="009923B1" w:rsidRDefault="009923B1" w:rsidP="003D377B"/>
    <w:p w14:paraId="1311705E" w14:textId="77777777" w:rsidR="009923B1" w:rsidRDefault="009923B1" w:rsidP="003D377B"/>
    <w:p w14:paraId="1F10785A" w14:textId="77777777" w:rsidR="009923B1" w:rsidRDefault="009923B1" w:rsidP="003D377B"/>
    <w:p w14:paraId="55E5E2FF" w14:textId="77777777" w:rsidR="008843C9" w:rsidRDefault="008843C9" w:rsidP="003D377B"/>
    <w:p w14:paraId="6F42235B" w14:textId="77777777" w:rsidR="00C856F9" w:rsidRDefault="00C856F9" w:rsidP="003D377B"/>
    <w:p w14:paraId="57534847" w14:textId="77777777" w:rsidR="00C856F9" w:rsidRDefault="00C856F9" w:rsidP="003D377B"/>
    <w:p w14:paraId="3108AD20" w14:textId="77777777" w:rsidR="00C856F9" w:rsidRDefault="00C856F9" w:rsidP="003D377B"/>
    <w:p w14:paraId="34E67C98" w14:textId="77777777" w:rsidR="00C856F9" w:rsidRDefault="00C856F9" w:rsidP="003D377B"/>
    <w:p w14:paraId="09469024" w14:textId="77777777" w:rsidR="00C856F9" w:rsidRDefault="00C856F9" w:rsidP="003D377B"/>
    <w:p w14:paraId="73145C0A" w14:textId="77777777" w:rsidR="00C856F9" w:rsidRDefault="00C856F9" w:rsidP="003D377B"/>
    <w:p w14:paraId="6F1BD6DA" w14:textId="77777777" w:rsidR="008843C9" w:rsidRDefault="008843C9" w:rsidP="003D377B"/>
    <w:p w14:paraId="1A0E66B4" w14:textId="77777777"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14:paraId="0E2B97C5" w14:textId="77777777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14:paraId="3586C475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14:paraId="7057708D" w14:textId="77777777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14:paraId="396A1D2F" w14:textId="77777777"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14:paraId="36EE6BE4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73ADDF2B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14:paraId="4EAAAA39" w14:textId="77777777" w:rsidTr="00C856F9">
        <w:trPr>
          <w:trHeight w:val="340"/>
        </w:trPr>
        <w:tc>
          <w:tcPr>
            <w:tcW w:w="2863" w:type="dxa"/>
            <w:vAlign w:val="center"/>
          </w:tcPr>
          <w:p w14:paraId="6585BBD8" w14:textId="77777777" w:rsidR="008843C9" w:rsidRPr="00CE3355" w:rsidRDefault="008843C9" w:rsidP="00970683">
            <w:pPr>
              <w:pStyle w:val="Tabela"/>
            </w:pPr>
          </w:p>
        </w:tc>
        <w:tc>
          <w:tcPr>
            <w:tcW w:w="4253" w:type="dxa"/>
            <w:vAlign w:val="center"/>
          </w:tcPr>
          <w:p w14:paraId="56843997" w14:textId="77777777" w:rsidR="008843C9" w:rsidRPr="00C52528" w:rsidRDefault="008843C9" w:rsidP="002D679E"/>
        </w:tc>
        <w:tc>
          <w:tcPr>
            <w:tcW w:w="1559" w:type="dxa"/>
            <w:vAlign w:val="center"/>
          </w:tcPr>
          <w:p w14:paraId="29A233D1" w14:textId="77777777" w:rsidR="008843C9" w:rsidRPr="00C52528" w:rsidRDefault="008843C9" w:rsidP="002D679E"/>
        </w:tc>
      </w:tr>
      <w:tr w:rsidR="008843C9" w:rsidRPr="00C52528" w14:paraId="2E7D34A6" w14:textId="77777777" w:rsidTr="00C856F9">
        <w:trPr>
          <w:trHeight w:val="340"/>
        </w:trPr>
        <w:tc>
          <w:tcPr>
            <w:tcW w:w="2863" w:type="dxa"/>
            <w:vAlign w:val="center"/>
          </w:tcPr>
          <w:p w14:paraId="0451299F" w14:textId="77777777"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14:paraId="38B6753B" w14:textId="77777777" w:rsidR="008843C9" w:rsidRPr="00C52528" w:rsidRDefault="008843C9" w:rsidP="002D679E"/>
        </w:tc>
        <w:tc>
          <w:tcPr>
            <w:tcW w:w="1559" w:type="dxa"/>
            <w:vAlign w:val="center"/>
          </w:tcPr>
          <w:p w14:paraId="4ABC2250" w14:textId="77777777" w:rsidR="008843C9" w:rsidRPr="00C52528" w:rsidRDefault="008843C9" w:rsidP="002D679E"/>
        </w:tc>
      </w:tr>
    </w:tbl>
    <w:p w14:paraId="14599920" w14:textId="77777777" w:rsidR="008843C9" w:rsidRDefault="008843C9" w:rsidP="008843C9"/>
    <w:p w14:paraId="4C542BC7" w14:textId="77777777" w:rsidR="008843C9" w:rsidRDefault="008843C9" w:rsidP="003D377B"/>
    <w:sectPr w:rsidR="008843C9" w:rsidSect="00A86A3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7BC7D5" w14:textId="77777777" w:rsidR="00D94020" w:rsidRDefault="00D94020" w:rsidP="005E1593">
      <w:r>
        <w:separator/>
      </w:r>
    </w:p>
  </w:endnote>
  <w:endnote w:type="continuationSeparator" w:id="0">
    <w:p w14:paraId="2CAE2161" w14:textId="77777777" w:rsidR="00D94020" w:rsidRDefault="00D94020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14:paraId="30A03CCF" w14:textId="77777777" w:rsidTr="00957346">
      <w:trPr>
        <w:jc w:val="center"/>
      </w:trPr>
      <w:tc>
        <w:tcPr>
          <w:tcW w:w="3741" w:type="dxa"/>
          <w:vAlign w:val="center"/>
        </w:tcPr>
        <w:p w14:paraId="704AA41F" w14:textId="77777777"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14:paraId="7A8738F0" w14:textId="4C81ABB0"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EF4B02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EF4B02">
            <w:rPr>
              <w:noProof/>
              <w:color w:val="244061" w:themeColor="accent1" w:themeShade="80"/>
            </w:rPr>
            <w:t>3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14:paraId="6319A028" w14:textId="77777777" w:rsidTr="00957346">
      <w:trPr>
        <w:jc w:val="center"/>
      </w:trPr>
      <w:tc>
        <w:tcPr>
          <w:tcW w:w="3741" w:type="dxa"/>
          <w:vAlign w:val="center"/>
        </w:tcPr>
        <w:p w14:paraId="0E49A127" w14:textId="77777777"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14:paraId="39B80160" w14:textId="77777777"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14:paraId="69220807" w14:textId="77777777"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9AEB27" w14:textId="77777777" w:rsidR="00D94020" w:rsidRDefault="00D94020" w:rsidP="005E1593">
      <w:r>
        <w:separator/>
      </w:r>
    </w:p>
  </w:footnote>
  <w:footnote w:type="continuationSeparator" w:id="0">
    <w:p w14:paraId="273C259D" w14:textId="77777777" w:rsidR="00D94020" w:rsidRDefault="00D94020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14:paraId="73D90686" w14:textId="77777777" w:rsidTr="00957346">
      <w:trPr>
        <w:trHeight w:val="567"/>
        <w:jc w:val="center"/>
      </w:trPr>
      <w:tc>
        <w:tcPr>
          <w:tcW w:w="6492" w:type="dxa"/>
          <w:vAlign w:val="center"/>
        </w:tcPr>
        <w:p w14:paraId="77003CBC" w14:textId="77777777" w:rsidR="00957346" w:rsidRPr="00C6217F" w:rsidRDefault="00970683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14:paraId="5F26F02E" w14:textId="77777777"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14:paraId="6D690CFA" w14:textId="77777777" w:rsidTr="00957346">
      <w:trPr>
        <w:trHeight w:val="567"/>
        <w:jc w:val="center"/>
      </w:trPr>
      <w:tc>
        <w:tcPr>
          <w:tcW w:w="6492" w:type="dxa"/>
          <w:vAlign w:val="center"/>
        </w:tcPr>
        <w:p w14:paraId="67DC3F82" w14:textId="28E055A7" w:rsidR="00EF4B02" w:rsidRPr="00EF4B02" w:rsidRDefault="00EF4B02" w:rsidP="002D679E">
          <w:pPr>
            <w:pStyle w:val="Cabealho"/>
          </w:pPr>
          <w:r>
            <w:t>Correção no prg, Atualização de cadastro de clientes Varejo</w:t>
          </w:r>
        </w:p>
      </w:tc>
      <w:tc>
        <w:tcPr>
          <w:tcW w:w="1956" w:type="dxa"/>
          <w:vMerge/>
          <w:vAlign w:val="center"/>
        </w:tcPr>
        <w:p w14:paraId="077D4FBF" w14:textId="77777777"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14:paraId="7223D4AB" w14:textId="77777777"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BF"/>
    <w:rsid w:val="000426C3"/>
    <w:rsid w:val="00061C9C"/>
    <w:rsid w:val="000B029A"/>
    <w:rsid w:val="000C1AC0"/>
    <w:rsid w:val="000E2853"/>
    <w:rsid w:val="000E2C11"/>
    <w:rsid w:val="000E3FBC"/>
    <w:rsid w:val="00120872"/>
    <w:rsid w:val="00137694"/>
    <w:rsid w:val="001A7E8E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93AF2"/>
    <w:rsid w:val="003C6AAD"/>
    <w:rsid w:val="003D275C"/>
    <w:rsid w:val="003D377B"/>
    <w:rsid w:val="003D437B"/>
    <w:rsid w:val="00424175"/>
    <w:rsid w:val="0042433C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DE7"/>
    <w:rsid w:val="005E1593"/>
    <w:rsid w:val="005F487B"/>
    <w:rsid w:val="00611E7F"/>
    <w:rsid w:val="00622690"/>
    <w:rsid w:val="00631A54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952A34"/>
    <w:rsid w:val="00957346"/>
    <w:rsid w:val="00970683"/>
    <w:rsid w:val="009923B1"/>
    <w:rsid w:val="009925CA"/>
    <w:rsid w:val="009A3D1F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E74BE"/>
    <w:rsid w:val="00E10611"/>
    <w:rsid w:val="00E1503D"/>
    <w:rsid w:val="00E34C15"/>
    <w:rsid w:val="00E80588"/>
    <w:rsid w:val="00E94091"/>
    <w:rsid w:val="00EC3752"/>
    <w:rsid w:val="00EF4B0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0929D9A"/>
  <w15:docId w15:val="{74FA5AD8-053B-4183-8507-2F331B0E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F25AB-FD78-406F-A8EC-08DE7DA32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17</TotalTime>
  <Pages>3</Pages>
  <Words>292</Words>
  <Characters>1579</Characters>
  <Application>Microsoft Office Word</Application>
  <DocSecurity>2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1868</CharactersWithSpaces>
  <SharedDoc>false</SharedDoc>
  <HyperlinkBase>http://escritoriodeprojetos.com.br/SharedFiles/Download.aspx?pageid=18&amp;mid=24&amp;fileid=19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Julio Cesar</cp:lastModifiedBy>
  <cp:revision>3</cp:revision>
  <dcterms:created xsi:type="dcterms:W3CDTF">2016-04-05T19:18:00Z</dcterms:created>
  <dcterms:modified xsi:type="dcterms:W3CDTF">2016-04-05T19:35:00Z</dcterms:modified>
</cp:coreProperties>
</file>