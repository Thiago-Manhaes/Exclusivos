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0B2342" w:rsidP="000B2342">
            <w:pPr>
              <w:pStyle w:val="Verses"/>
              <w:jc w:val="left"/>
            </w:pPr>
            <w:r>
              <w:t>04</w:t>
            </w:r>
            <w:r w:rsidR="003D275C">
              <w:t>-</w:t>
            </w:r>
            <w:r>
              <w:t>10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782A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782A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782A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782A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782A6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0B2342" w:rsidP="002A19BF">
      <w:r>
        <w:t>Tela que mostre os produtos que não entregaram e foram entregues separados por grade</w:t>
      </w:r>
      <w:r w:rsidR="00667726"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0A51C2" w:rsidRPr="000A51C2" w:rsidRDefault="000B2342" w:rsidP="000A51C2">
      <w:r>
        <w:t xml:space="preserve">Hoje o sistema do </w:t>
      </w:r>
      <w:proofErr w:type="spellStart"/>
      <w:r>
        <w:t>rellinx</w:t>
      </w:r>
      <w:proofErr w:type="spellEnd"/>
      <w:r>
        <w:t xml:space="preserve"> mostra somente a quantidade total da grade do que foi entregue e o que falta receber, caso as </w:t>
      </w:r>
      <w:proofErr w:type="spellStart"/>
      <w:proofErr w:type="gramStart"/>
      <w:r>
        <w:t>gps</w:t>
      </w:r>
      <w:proofErr w:type="spellEnd"/>
      <w:proofErr w:type="gramEnd"/>
      <w:r>
        <w:t xml:space="preserve"> queira saber por grade o sistema não tinha essa informação.</w:t>
      </w:r>
    </w:p>
    <w:p w:rsidR="002A19BF" w:rsidRDefault="009F08D6" w:rsidP="000E2C11">
      <w:pPr>
        <w:pStyle w:val="Ttulo1"/>
      </w:pPr>
      <w:bookmarkStart w:id="2" w:name="_Toc446512698"/>
      <w:r>
        <w:t>Desenvolvimento</w:t>
      </w:r>
      <w:bookmarkEnd w:id="2"/>
    </w:p>
    <w:p w:rsidR="00A42C89" w:rsidRDefault="000B2342" w:rsidP="009F08D6">
      <w:r>
        <w:t xml:space="preserve">Foi criada uma </w:t>
      </w:r>
      <w:proofErr w:type="spellStart"/>
      <w:r>
        <w:t>view</w:t>
      </w:r>
      <w:proofErr w:type="spellEnd"/>
      <w:r>
        <w:t xml:space="preserve"> chamada WANM_ESTOQUE_ENTREGUE_ENTREGAR onde mostra todos os produtos da AAF e FFF.</w:t>
      </w:r>
    </w:p>
    <w:p w:rsidR="000B2342" w:rsidRDefault="000B2342" w:rsidP="000B2342">
      <w:pPr>
        <w:jc w:val="both"/>
        <w:rPr>
          <w:b/>
          <w:u w:val="single"/>
        </w:rPr>
      </w:pPr>
    </w:p>
    <w:p w:rsidR="000B2342" w:rsidRDefault="000B2342" w:rsidP="000B2342">
      <w:pPr>
        <w:jc w:val="both"/>
        <w:rPr>
          <w:b/>
          <w:u w:val="single"/>
        </w:rPr>
      </w:pPr>
      <w:r>
        <w:rPr>
          <w:b/>
          <w:u w:val="single"/>
        </w:rPr>
        <w:t>Tela</w:t>
      </w:r>
    </w:p>
    <w:p w:rsidR="000B2342" w:rsidRDefault="000B2342" w:rsidP="000B2342">
      <w:pPr>
        <w:jc w:val="both"/>
        <w:rPr>
          <w:b/>
          <w:u w:val="single"/>
        </w:rPr>
      </w:pPr>
    </w:p>
    <w:p w:rsidR="000B2342" w:rsidRDefault="000B2342" w:rsidP="000B2342">
      <w:pPr>
        <w:jc w:val="both"/>
      </w:pPr>
      <w:r>
        <w:t xml:space="preserve">Foi criada a tela GS0008 – Consulta de </w:t>
      </w:r>
      <w:proofErr w:type="gramStart"/>
      <w:r>
        <w:t>Pedidos Recebido</w:t>
      </w:r>
      <w:proofErr w:type="gramEnd"/>
      <w:r>
        <w:t xml:space="preserve"> x Receber, onde pega todos os pedidos (ordem de produção e pedido de compra de </w:t>
      </w:r>
      <w:proofErr w:type="spellStart"/>
      <w:r>
        <w:t>p.a</w:t>
      </w:r>
      <w:proofErr w:type="spellEnd"/>
      <w:r>
        <w:t>.) o que foi recebido e o que falta receber por grade.</w:t>
      </w:r>
    </w:p>
    <w:p w:rsidR="000B2342" w:rsidRDefault="000B2342" w:rsidP="000B2342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3850900A" wp14:editId="05B29180">
            <wp:extent cx="5400040" cy="2720183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342" w:rsidRDefault="000B2342" w:rsidP="000B2342">
      <w:pPr>
        <w:jc w:val="both"/>
      </w:pPr>
    </w:p>
    <w:p w:rsidR="000B2342" w:rsidRDefault="000B2342" w:rsidP="000B2342">
      <w:pPr>
        <w:jc w:val="both"/>
      </w:pPr>
      <w:r>
        <w:t xml:space="preserve">A tela está </w:t>
      </w:r>
      <w:proofErr w:type="gramStart"/>
      <w:r>
        <w:t>localizado</w:t>
      </w:r>
      <w:proofErr w:type="gramEnd"/>
      <w:r>
        <w:t xml:space="preserve"> em dois lugares:</w:t>
      </w:r>
    </w:p>
    <w:p w:rsidR="000B2342" w:rsidRPr="00BB7F61" w:rsidRDefault="000B2342" w:rsidP="000B2342">
      <w:pPr>
        <w:jc w:val="both"/>
        <w:rPr>
          <w:u w:val="single"/>
        </w:rPr>
      </w:pPr>
      <w:r w:rsidRPr="00BB7F61">
        <w:rPr>
          <w:u w:val="single"/>
        </w:rPr>
        <w:t>Modulo:</w:t>
      </w:r>
    </w:p>
    <w:p w:rsidR="000B2342" w:rsidRDefault="000B2342" w:rsidP="000B2342">
      <w:pPr>
        <w:jc w:val="both"/>
      </w:pPr>
      <w:r>
        <w:t xml:space="preserve">- Compras &gt; 1. Produtos Acabados &gt; </w:t>
      </w:r>
      <w:proofErr w:type="gramStart"/>
      <w:r>
        <w:t>3.</w:t>
      </w:r>
      <w:proofErr w:type="gramEnd"/>
      <w:r>
        <w:t>Consultas</w:t>
      </w:r>
    </w:p>
    <w:p w:rsidR="000B2342" w:rsidRDefault="000B2342" w:rsidP="000B2342">
      <w:pPr>
        <w:jc w:val="both"/>
      </w:pPr>
      <w:r>
        <w:t>- Produção &gt; 4. Consultas &gt; 1. Produção.</w:t>
      </w:r>
    </w:p>
    <w:p w:rsidR="000B2342" w:rsidRDefault="000B2342" w:rsidP="009F08D6"/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2A19BF" w:rsidRDefault="009F08D6" w:rsidP="002A19BF">
      <w:pPr>
        <w:pStyle w:val="Ttulo1"/>
      </w:pPr>
      <w:bookmarkStart w:id="3" w:name="_Toc446512699"/>
      <w:r>
        <w:t>Homologação</w:t>
      </w:r>
      <w:bookmarkEnd w:id="3"/>
    </w:p>
    <w:p w:rsidR="002A19BF" w:rsidRPr="00AA3C95" w:rsidRDefault="002A19BF" w:rsidP="002A19BF"/>
    <w:p w:rsidR="00E10611" w:rsidRDefault="009F08D6" w:rsidP="00E10611">
      <w:pPr>
        <w:pStyle w:val="Ttulo1"/>
      </w:pPr>
      <w:bookmarkStart w:id="4" w:name="_Toc446512700"/>
      <w:r>
        <w:t>Teste com o usuário</w:t>
      </w:r>
      <w:bookmarkEnd w:id="4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5" w:name="_Toc446512701"/>
      <w:r>
        <w:t>Entrega</w:t>
      </w:r>
      <w:bookmarkEnd w:id="5"/>
    </w:p>
    <w:p w:rsidR="00C85C58" w:rsidRDefault="000E62B9" w:rsidP="002A19BF">
      <w:r>
        <w:t>Entregue dia</w:t>
      </w:r>
      <w:proofErr w:type="gramStart"/>
      <w:r>
        <w:t xml:space="preserve">  </w:t>
      </w:r>
      <w:proofErr w:type="gramEnd"/>
      <w:r w:rsidR="000B2342">
        <w:t>04/10</w:t>
      </w:r>
      <w:r>
        <w:t>/2016.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0E62B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0E62B9" w:rsidRDefault="000E62B9" w:rsidP="002D679E">
            <w:pPr>
              <w:pStyle w:val="Tabela"/>
            </w:pPr>
            <w:bookmarkStart w:id="6" w:name="_GoBack"/>
            <w:bookmarkEnd w:id="6"/>
          </w:p>
        </w:tc>
        <w:tc>
          <w:tcPr>
            <w:tcW w:w="4253" w:type="dxa"/>
            <w:vAlign w:val="center"/>
          </w:tcPr>
          <w:p w:rsidR="000E62B9" w:rsidRPr="00C52528" w:rsidRDefault="000E62B9" w:rsidP="002D679E"/>
        </w:tc>
        <w:tc>
          <w:tcPr>
            <w:tcW w:w="1559" w:type="dxa"/>
            <w:vAlign w:val="center"/>
          </w:tcPr>
          <w:p w:rsidR="000E62B9" w:rsidRPr="00C52528" w:rsidRDefault="000E62B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2A66" w:rsidRDefault="00782A66" w:rsidP="005E1593">
      <w:r>
        <w:separator/>
      </w:r>
    </w:p>
  </w:endnote>
  <w:endnote w:type="continuationSeparator" w:id="0">
    <w:p w:rsidR="00782A66" w:rsidRDefault="00782A66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C746A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C746A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2A66" w:rsidRDefault="00782A66" w:rsidP="005E1593">
      <w:r>
        <w:separator/>
      </w:r>
    </w:p>
  </w:footnote>
  <w:footnote w:type="continuationSeparator" w:id="0">
    <w:p w:rsidR="00782A66" w:rsidRDefault="00782A66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E62B9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29255D27" wp14:editId="19736894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2342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0B2342" w:rsidRPr="00192F2B" w:rsidRDefault="000B2342" w:rsidP="00B51477">
          <w:pPr>
            <w:pStyle w:val="Cabealho"/>
          </w:pPr>
          <w:r>
            <w:t xml:space="preserve">ESTOQUE DE PEDIDOS RECEBIDO X </w:t>
          </w:r>
          <w:proofErr w:type="gramStart"/>
          <w:r>
            <w:t>RECEBER</w:t>
          </w:r>
          <w:proofErr w:type="gramEnd"/>
          <w:r>
            <w:t xml:space="preserve"> POR GRADE</w:t>
          </w:r>
        </w:p>
      </w:tc>
      <w:tc>
        <w:tcPr>
          <w:tcW w:w="1956" w:type="dxa"/>
          <w:vMerge/>
          <w:vAlign w:val="center"/>
        </w:tcPr>
        <w:p w:rsidR="000B2342" w:rsidRPr="00A10908" w:rsidRDefault="000B2342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A51C2"/>
    <w:rsid w:val="000B029A"/>
    <w:rsid w:val="000B2342"/>
    <w:rsid w:val="000C1AC0"/>
    <w:rsid w:val="000E2853"/>
    <w:rsid w:val="000E2C11"/>
    <w:rsid w:val="000E3FBC"/>
    <w:rsid w:val="000E62B9"/>
    <w:rsid w:val="00120872"/>
    <w:rsid w:val="00137694"/>
    <w:rsid w:val="00171F67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E515E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67726"/>
    <w:rsid w:val="006A233C"/>
    <w:rsid w:val="00706F2F"/>
    <w:rsid w:val="007170E9"/>
    <w:rsid w:val="00743E89"/>
    <w:rsid w:val="00782A66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BD0F48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EC746A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7E95F-A264-405D-9889-3AC3B879F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156</TotalTime>
  <Pages>3</Pages>
  <Words>248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1585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14</cp:revision>
  <dcterms:created xsi:type="dcterms:W3CDTF">2016-03-21T18:38:00Z</dcterms:created>
  <dcterms:modified xsi:type="dcterms:W3CDTF">2016-10-04T14:56:00Z</dcterms:modified>
</cp:coreProperties>
</file>