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E1178C" w:rsidP="00E1178C">
            <w:pPr>
              <w:pStyle w:val="Verses"/>
              <w:jc w:val="left"/>
            </w:pPr>
            <w:r>
              <w:t>05</w:t>
            </w:r>
            <w:r w:rsidR="003D275C">
              <w:t>-0</w:t>
            </w:r>
            <w:r>
              <w:t>1-2017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961FA6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71392708" w:history="1">
            <w:r w:rsidR="00961FA6" w:rsidRPr="00B47977">
              <w:rPr>
                <w:rStyle w:val="Hyperlink"/>
                <w:noProof/>
              </w:rPr>
              <w:t>1</w:t>
            </w:r>
            <w:r w:rsidR="00961FA6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961FA6" w:rsidRPr="00B47977">
              <w:rPr>
                <w:rStyle w:val="Hyperlink"/>
                <w:noProof/>
              </w:rPr>
              <w:t>Especificação</w:t>
            </w:r>
            <w:r w:rsidR="00961FA6">
              <w:rPr>
                <w:noProof/>
                <w:webHidden/>
              </w:rPr>
              <w:tab/>
            </w:r>
            <w:r w:rsidR="00961FA6">
              <w:rPr>
                <w:noProof/>
                <w:webHidden/>
              </w:rPr>
              <w:fldChar w:fldCharType="begin"/>
            </w:r>
            <w:r w:rsidR="00961FA6">
              <w:rPr>
                <w:noProof/>
                <w:webHidden/>
              </w:rPr>
              <w:instrText xml:space="preserve"> PAGEREF _Toc471392708 \h </w:instrText>
            </w:r>
            <w:r w:rsidR="00961FA6">
              <w:rPr>
                <w:noProof/>
                <w:webHidden/>
              </w:rPr>
            </w:r>
            <w:r w:rsidR="00961FA6">
              <w:rPr>
                <w:noProof/>
                <w:webHidden/>
              </w:rPr>
              <w:fldChar w:fldCharType="separate"/>
            </w:r>
            <w:r w:rsidR="00961FA6">
              <w:rPr>
                <w:noProof/>
                <w:webHidden/>
              </w:rPr>
              <w:t>1</w:t>
            </w:r>
            <w:r w:rsidR="00961FA6">
              <w:rPr>
                <w:noProof/>
                <w:webHidden/>
              </w:rPr>
              <w:fldChar w:fldCharType="end"/>
            </w:r>
          </w:hyperlink>
        </w:p>
        <w:p w:rsidR="00961FA6" w:rsidRDefault="00961FA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392709" w:history="1">
            <w:r w:rsidRPr="00B47977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B47977">
              <w:rPr>
                <w:rStyle w:val="Hyperlink"/>
                <w:noProof/>
              </w:rPr>
              <w:t>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_Toc471392709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1FA6" w:rsidRDefault="00961FA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392710" w:history="1">
            <w:r w:rsidRPr="00B47977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B47977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_Toc471392710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1FA6" w:rsidRDefault="00961FA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392711" w:history="1">
            <w:r w:rsidRPr="00B47977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B47977">
              <w:rPr>
                <w:rStyle w:val="Hyperlink"/>
                <w:noProof/>
              </w:rPr>
              <w:t>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_Toc471392711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1FA6" w:rsidRDefault="00961FA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392712" w:history="1">
            <w:r w:rsidRPr="00B47977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B47977">
              <w:rPr>
                <w:rStyle w:val="Hyperlink"/>
                <w:noProof/>
              </w:rPr>
              <w:t>Teste com 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_Toc471392712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1FA6" w:rsidRDefault="00961FA6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392713" w:history="1">
            <w:r w:rsidRPr="00B47977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B47977">
              <w:rPr>
                <w:rStyle w:val="Hyperlink"/>
                <w:noProof/>
              </w:rPr>
              <w:t>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_Toc471392713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71392708"/>
      <w:r>
        <w:t>Especificação</w:t>
      </w:r>
      <w:bookmarkEnd w:id="0"/>
    </w:p>
    <w:p w:rsidR="002A19BF" w:rsidRDefault="00E1178C" w:rsidP="002A19BF">
      <w:r>
        <w:t>Incluir a coluna necessidade do material e o fabricante do material.</w:t>
      </w:r>
    </w:p>
    <w:p w:rsidR="000E2C11" w:rsidRDefault="009F08D6" w:rsidP="002A19BF">
      <w:pPr>
        <w:pStyle w:val="Ttulo1"/>
      </w:pPr>
      <w:bookmarkStart w:id="1" w:name="_Toc471392709"/>
      <w:r>
        <w:t>Análise</w:t>
      </w:r>
      <w:bookmarkEnd w:id="1"/>
    </w:p>
    <w:p w:rsidR="000E2C11" w:rsidRDefault="00E1178C" w:rsidP="00961FA6">
      <w:r>
        <w:t>Na aba programação mostra somente a necessidade da programação e não do material e não traz a informação de quem é o fabricante do material</w:t>
      </w:r>
      <w:r w:rsidR="002746D7">
        <w:t>.</w:t>
      </w:r>
      <w:bookmarkStart w:id="2" w:name="_Toc383380606"/>
    </w:p>
    <w:p w:rsidR="002A19BF" w:rsidRDefault="009F08D6" w:rsidP="000E2C11">
      <w:pPr>
        <w:pStyle w:val="Ttulo1"/>
      </w:pPr>
      <w:bookmarkStart w:id="3" w:name="_Toc471392710"/>
      <w:bookmarkEnd w:id="2"/>
      <w:r>
        <w:t>Desenvolvimento</w:t>
      </w:r>
      <w:bookmarkEnd w:id="3"/>
    </w:p>
    <w:p w:rsidR="00706B0A" w:rsidRDefault="00E1178C" w:rsidP="00706B0A">
      <w:r>
        <w:t xml:space="preserve">Na aba programação </w:t>
      </w:r>
      <w:r w:rsidR="00961FA6">
        <w:t>foram criadas</w:t>
      </w:r>
      <w:r>
        <w:t xml:space="preserve"> as colunas necessidade e fabricante as informações que está pegando </w:t>
      </w:r>
      <w:proofErr w:type="gramStart"/>
      <w:r w:rsidR="00961FA6">
        <w:t>fica</w:t>
      </w:r>
      <w:proofErr w:type="gramEnd"/>
      <w:r>
        <w:t xml:space="preserve"> na aba Lista.</w:t>
      </w:r>
    </w:p>
    <w:p w:rsidR="00961FA6" w:rsidRPr="00706B0A" w:rsidRDefault="00961FA6" w:rsidP="00706B0A">
      <w:r>
        <w:rPr>
          <w:noProof/>
          <w:lang w:eastAsia="pt-BR"/>
        </w:rPr>
        <w:drawing>
          <wp:inline distT="0" distB="0" distL="0" distR="0" wp14:anchorId="34180EEE" wp14:editId="43D987B4">
            <wp:extent cx="4257675" cy="275992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4171" cy="276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9BF" w:rsidRDefault="009F08D6" w:rsidP="002A19BF">
      <w:pPr>
        <w:pStyle w:val="Ttulo1"/>
      </w:pPr>
      <w:bookmarkStart w:id="4" w:name="_Toc471392711"/>
      <w:r>
        <w:lastRenderedPageBreak/>
        <w:t>Homologação</w:t>
      </w:r>
      <w:bookmarkEnd w:id="4"/>
    </w:p>
    <w:p w:rsidR="00A42C89" w:rsidRPr="00A42C89" w:rsidRDefault="00A42C89" w:rsidP="00A42C89">
      <w:r>
        <w:t>Fiz os d</w:t>
      </w:r>
      <w:r w:rsidR="006D1391">
        <w:t>evidos testes no banco de teste.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5" w:name="_Toc471392712"/>
      <w:r>
        <w:t>Teste com o usuário</w:t>
      </w:r>
      <w:bookmarkEnd w:id="5"/>
    </w:p>
    <w:p w:rsidR="00C85C58" w:rsidRPr="00C85C58" w:rsidRDefault="002746D7" w:rsidP="00C85C58">
      <w:r>
        <w:t>Não houve testes</w:t>
      </w:r>
      <w:r w:rsidR="003A7B6A">
        <w:t>.</w:t>
      </w:r>
    </w:p>
    <w:p w:rsidR="00E10611" w:rsidRPr="00AA3C95" w:rsidRDefault="009F08D6" w:rsidP="00E10611">
      <w:pPr>
        <w:pStyle w:val="Ttulo1"/>
      </w:pPr>
      <w:bookmarkStart w:id="6" w:name="_Toc471392713"/>
      <w:r>
        <w:t>Entrega</w:t>
      </w:r>
      <w:bookmarkEnd w:id="6"/>
    </w:p>
    <w:p w:rsidR="00C85C58" w:rsidRDefault="00E87F5B" w:rsidP="002A19BF">
      <w:r>
        <w:t xml:space="preserve">Entregue </w:t>
      </w:r>
      <w:r w:rsidR="00E1178C">
        <w:t>05/01/2017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E87F5B" w:rsidRPr="00C52528" w:rsidTr="00C856F9">
        <w:trPr>
          <w:trHeight w:val="340"/>
        </w:trPr>
        <w:tc>
          <w:tcPr>
            <w:tcW w:w="2863" w:type="dxa"/>
            <w:vAlign w:val="center"/>
          </w:tcPr>
          <w:p w:rsidR="00E87F5B" w:rsidRPr="00CE3355" w:rsidRDefault="00E87F5B" w:rsidP="00C856F9">
            <w:pPr>
              <w:pStyle w:val="Tabela"/>
            </w:pPr>
            <w:r>
              <w:t>Lucas Miranda\TI</w:t>
            </w:r>
          </w:p>
        </w:tc>
        <w:tc>
          <w:tcPr>
            <w:tcW w:w="4253" w:type="dxa"/>
            <w:vAlign w:val="center"/>
          </w:tcPr>
          <w:p w:rsidR="00E87F5B" w:rsidRPr="00C52528" w:rsidRDefault="00E87F5B" w:rsidP="002D679E"/>
        </w:tc>
        <w:tc>
          <w:tcPr>
            <w:tcW w:w="1559" w:type="dxa"/>
            <w:vAlign w:val="center"/>
          </w:tcPr>
          <w:p w:rsidR="00E87F5B" w:rsidRPr="00C52528" w:rsidRDefault="00961FA6" w:rsidP="002D679E">
            <w:r>
              <w:t>05/01/2016</w:t>
            </w:r>
            <w:bookmarkStart w:id="7" w:name="_GoBack"/>
            <w:bookmarkEnd w:id="7"/>
          </w:p>
        </w:tc>
      </w:tr>
      <w:tr w:rsidR="00E87F5B" w:rsidRPr="00C52528" w:rsidTr="00C856F9">
        <w:trPr>
          <w:trHeight w:val="340"/>
        </w:trPr>
        <w:tc>
          <w:tcPr>
            <w:tcW w:w="2863" w:type="dxa"/>
            <w:vAlign w:val="center"/>
          </w:tcPr>
          <w:p w:rsidR="00E87F5B" w:rsidRPr="00CE3355" w:rsidRDefault="00E87F5B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E87F5B" w:rsidRPr="00C52528" w:rsidRDefault="00E87F5B" w:rsidP="002D679E"/>
        </w:tc>
        <w:tc>
          <w:tcPr>
            <w:tcW w:w="1559" w:type="dxa"/>
            <w:vAlign w:val="center"/>
          </w:tcPr>
          <w:p w:rsidR="00E87F5B" w:rsidRPr="00C52528" w:rsidRDefault="00E87F5B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4E8D" w:rsidRDefault="00234E8D" w:rsidP="005E1593">
      <w:r>
        <w:separator/>
      </w:r>
    </w:p>
  </w:endnote>
  <w:endnote w:type="continuationSeparator" w:id="0">
    <w:p w:rsidR="00234E8D" w:rsidRDefault="00234E8D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961FA6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961FA6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4E8D" w:rsidRDefault="00234E8D" w:rsidP="005E1593">
      <w:r>
        <w:separator/>
      </w:r>
    </w:p>
  </w:footnote>
  <w:footnote w:type="continuationSeparator" w:id="0">
    <w:p w:rsidR="00234E8D" w:rsidRDefault="00234E8D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961FA6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687C26D2" wp14:editId="7DEA2E96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E1178C" w:rsidP="002D679E">
          <w:pPr>
            <w:pStyle w:val="Cabealho"/>
            <w:rPr>
              <w:sz w:val="22"/>
              <w:szCs w:val="22"/>
            </w:rPr>
          </w:pPr>
          <w:r w:rsidRPr="00E1178C">
            <w:t>INCLUSAO DAS COLUNAS NECESSIDADE E FABRICANTE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34E8D"/>
    <w:rsid w:val="00274187"/>
    <w:rsid w:val="002746D7"/>
    <w:rsid w:val="0028566C"/>
    <w:rsid w:val="00293ED8"/>
    <w:rsid w:val="002A19BF"/>
    <w:rsid w:val="002A1F0A"/>
    <w:rsid w:val="002B4718"/>
    <w:rsid w:val="002E5728"/>
    <w:rsid w:val="00310D4A"/>
    <w:rsid w:val="00311DF2"/>
    <w:rsid w:val="00323EFA"/>
    <w:rsid w:val="00331443"/>
    <w:rsid w:val="00341B09"/>
    <w:rsid w:val="0034544C"/>
    <w:rsid w:val="003464A7"/>
    <w:rsid w:val="003562F2"/>
    <w:rsid w:val="003636E9"/>
    <w:rsid w:val="00366264"/>
    <w:rsid w:val="00393AF2"/>
    <w:rsid w:val="003A7B6A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965CA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D1391"/>
    <w:rsid w:val="00706B0A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8A316D"/>
    <w:rsid w:val="00952A34"/>
    <w:rsid w:val="00957346"/>
    <w:rsid w:val="00961FA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04BC8"/>
    <w:rsid w:val="00B74CC8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34D9"/>
    <w:rsid w:val="00D80127"/>
    <w:rsid w:val="00D94020"/>
    <w:rsid w:val="00DB2B61"/>
    <w:rsid w:val="00DD4A53"/>
    <w:rsid w:val="00DE1E48"/>
    <w:rsid w:val="00DE74BE"/>
    <w:rsid w:val="00E10611"/>
    <w:rsid w:val="00E1178C"/>
    <w:rsid w:val="00E1503D"/>
    <w:rsid w:val="00E34C15"/>
    <w:rsid w:val="00E80588"/>
    <w:rsid w:val="00E87F5B"/>
    <w:rsid w:val="00E94091"/>
    <w:rsid w:val="00EC3752"/>
    <w:rsid w:val="00EE720A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243D3-711F-4614-9459-3FBC1CDEC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190</TotalTime>
  <Pages>2</Pages>
  <Words>194</Words>
  <Characters>1048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1240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23</cp:revision>
  <dcterms:created xsi:type="dcterms:W3CDTF">2016-03-21T18:38:00Z</dcterms:created>
  <dcterms:modified xsi:type="dcterms:W3CDTF">2017-01-05T17:16:00Z</dcterms:modified>
</cp:coreProperties>
</file>