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EE720A" w:rsidP="002746D7">
            <w:pPr>
              <w:pStyle w:val="Verses"/>
              <w:jc w:val="left"/>
            </w:pPr>
            <w:r>
              <w:t>0</w:t>
            </w:r>
            <w:r w:rsidR="002746D7">
              <w:t>8</w:t>
            </w:r>
            <w:r w:rsidR="003D275C">
              <w:t>-0</w:t>
            </w:r>
            <w:r>
              <w:t>8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DE1E4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DE1E4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DE1E4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DE1E4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DE1E4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2746D7" w:rsidP="00E87F5B">
      <w:r>
        <w:t>Bloquear os campos de “visualização somente materiais com:”</w:t>
      </w:r>
      <w:r w:rsidR="003A7B6A">
        <w:t>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3A7B6A" w:rsidP="00A42C89">
      <w:r>
        <w:t>A equipe</w:t>
      </w:r>
      <w:r w:rsidR="002746D7">
        <w:t xml:space="preserve"> ao consultar com um dos filtros marcados o sistema não estava puxando o estoque de revisão, com isso foi necessário bloquear o campo se estiver no modo livre (limpo) e liberar depois que consultar.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706B0A" w:rsidRPr="00706B0A" w:rsidRDefault="002746D7" w:rsidP="00706B0A">
      <w:r>
        <w:t xml:space="preserve">Ao abrir a tela os campos estarão bloqueados, depois de consultar os campos serão </w:t>
      </w:r>
      <w:proofErr w:type="gramStart"/>
      <w:r>
        <w:t>liberados</w:t>
      </w:r>
      <w:proofErr w:type="gramEnd"/>
    </w:p>
    <w:p w:rsidR="002A19BF" w:rsidRDefault="009F08D6" w:rsidP="002A19BF">
      <w:pPr>
        <w:pStyle w:val="Ttulo1"/>
      </w:pPr>
      <w:bookmarkStart w:id="4" w:name="_Toc446512699"/>
      <w:r>
        <w:t>Homologação</w:t>
      </w:r>
      <w:bookmarkEnd w:id="4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46512700"/>
      <w:r>
        <w:t>Teste com o usuário</w:t>
      </w:r>
      <w:bookmarkEnd w:id="5"/>
    </w:p>
    <w:p w:rsidR="00C85C58" w:rsidRPr="00C85C58" w:rsidRDefault="002746D7" w:rsidP="00C85C58">
      <w:r>
        <w:t>Não houve testes</w:t>
      </w:r>
      <w:r w:rsidR="003A7B6A">
        <w:t>.</w:t>
      </w:r>
    </w:p>
    <w:p w:rsidR="00E10611" w:rsidRPr="00AA3C95" w:rsidRDefault="009F08D6" w:rsidP="00E10611">
      <w:pPr>
        <w:pStyle w:val="Ttulo1"/>
      </w:pPr>
      <w:bookmarkStart w:id="6" w:name="_Toc446512701"/>
      <w:r>
        <w:t>Entrega</w:t>
      </w:r>
      <w:bookmarkEnd w:id="6"/>
    </w:p>
    <w:p w:rsidR="00C85C58" w:rsidRDefault="00E87F5B" w:rsidP="002A19BF">
      <w:r>
        <w:t xml:space="preserve">Entregue </w:t>
      </w:r>
      <w:r w:rsidR="00EE720A">
        <w:t>0</w:t>
      </w:r>
      <w:r w:rsidR="002746D7">
        <w:t>8</w:t>
      </w:r>
      <w:r w:rsidR="00EE720A">
        <w:t>/08/2016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C856F9">
            <w:pPr>
              <w:pStyle w:val="Tabela"/>
            </w:pPr>
            <w:r>
              <w:t>Lucas Miranda\TI</w:t>
            </w:r>
          </w:p>
        </w:tc>
        <w:tc>
          <w:tcPr>
            <w:tcW w:w="4253" w:type="dxa"/>
            <w:vAlign w:val="center"/>
          </w:tcPr>
          <w:p w:rsidR="00E87F5B" w:rsidRPr="00C52528" w:rsidRDefault="00E87F5B" w:rsidP="002D679E"/>
        </w:tc>
        <w:tc>
          <w:tcPr>
            <w:tcW w:w="1559" w:type="dxa"/>
            <w:vAlign w:val="center"/>
          </w:tcPr>
          <w:p w:rsidR="00E87F5B" w:rsidRPr="00C52528" w:rsidRDefault="00DE1E48" w:rsidP="002D679E">
            <w:r>
              <w:t>08</w:t>
            </w:r>
            <w:bookmarkStart w:id="7" w:name="_GoBack"/>
            <w:bookmarkEnd w:id="7"/>
            <w:r w:rsidR="00EE720A">
              <w:t>/08</w:t>
            </w:r>
            <w:r w:rsidR="00E87F5B">
              <w:t>/2016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E87F5B" w:rsidRPr="00C52528" w:rsidRDefault="00E87F5B" w:rsidP="002D679E"/>
        </w:tc>
        <w:tc>
          <w:tcPr>
            <w:tcW w:w="1559" w:type="dxa"/>
            <w:vAlign w:val="center"/>
          </w:tcPr>
          <w:p w:rsidR="00E87F5B" w:rsidRPr="00C52528" w:rsidRDefault="00E87F5B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E8D" w:rsidRDefault="00234E8D" w:rsidP="005E1593">
      <w:r>
        <w:separator/>
      </w:r>
    </w:p>
  </w:endnote>
  <w:endnote w:type="continuationSeparator" w:id="0">
    <w:p w:rsidR="00234E8D" w:rsidRDefault="00234E8D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DE1E48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DE1E48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E8D" w:rsidRDefault="00234E8D" w:rsidP="005E1593">
      <w:r>
        <w:separator/>
      </w:r>
    </w:p>
  </w:footnote>
  <w:footnote w:type="continuationSeparator" w:id="0">
    <w:p w:rsidR="00234E8D" w:rsidRDefault="00234E8D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234E8D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573ECCA9" wp14:editId="1F3E481D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2746D7" w:rsidP="002D679E">
          <w:pPr>
            <w:pStyle w:val="Cabealho"/>
            <w:rPr>
              <w:sz w:val="22"/>
              <w:szCs w:val="22"/>
            </w:rPr>
          </w:pPr>
          <w:r w:rsidRPr="002746D7">
            <w:t>BLOQUEAR NO MODO LIVRE A VISUALIZACAO DOS FILTROS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34E8D"/>
    <w:rsid w:val="00274187"/>
    <w:rsid w:val="002746D7"/>
    <w:rsid w:val="0028566C"/>
    <w:rsid w:val="00293ED8"/>
    <w:rsid w:val="002A19BF"/>
    <w:rsid w:val="002A1F0A"/>
    <w:rsid w:val="002B4718"/>
    <w:rsid w:val="002E5728"/>
    <w:rsid w:val="00310D4A"/>
    <w:rsid w:val="00311DF2"/>
    <w:rsid w:val="00323EFA"/>
    <w:rsid w:val="00331443"/>
    <w:rsid w:val="00341B09"/>
    <w:rsid w:val="0034544C"/>
    <w:rsid w:val="003464A7"/>
    <w:rsid w:val="003562F2"/>
    <w:rsid w:val="003636E9"/>
    <w:rsid w:val="00366264"/>
    <w:rsid w:val="00393AF2"/>
    <w:rsid w:val="003A7B6A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B0A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04BC8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34D9"/>
    <w:rsid w:val="00D80127"/>
    <w:rsid w:val="00D94020"/>
    <w:rsid w:val="00DB2B61"/>
    <w:rsid w:val="00DD4A53"/>
    <w:rsid w:val="00DE1E48"/>
    <w:rsid w:val="00DE74BE"/>
    <w:rsid w:val="00E10611"/>
    <w:rsid w:val="00E1503D"/>
    <w:rsid w:val="00E34C15"/>
    <w:rsid w:val="00E80588"/>
    <w:rsid w:val="00E87F5B"/>
    <w:rsid w:val="00E94091"/>
    <w:rsid w:val="00EC3752"/>
    <w:rsid w:val="00EE720A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22E55-5C37-4EFC-A4CD-E7A29E4BB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186</TotalTime>
  <Pages>2</Pages>
  <Words>197</Words>
  <Characters>1069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1264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21</cp:revision>
  <dcterms:created xsi:type="dcterms:W3CDTF">2016-03-21T18:38:00Z</dcterms:created>
  <dcterms:modified xsi:type="dcterms:W3CDTF">2016-08-08T12:56:00Z</dcterms:modified>
</cp:coreProperties>
</file>