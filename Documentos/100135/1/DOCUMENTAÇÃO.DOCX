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 w:rsidRPr="00A86A39">
            <w:fldChar w:fldCharType="begin"/>
          </w:r>
          <w:r w:rsidR="00C6217F">
            <w:instrText xml:space="preserve"> TOC \o "1-3" \h \z \u </w:instrText>
          </w:r>
          <w:r w:rsidRPr="00A86A39">
            <w:fldChar w:fldCharType="separate"/>
          </w:r>
          <w:hyperlink w:anchor="_Toc446338010" w:history="1">
            <w:r w:rsidR="00061C9C" w:rsidRPr="008353F3">
              <w:rPr>
                <w:rStyle w:val="Hyperlink"/>
                <w:noProof/>
              </w:rPr>
              <w:t>1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Especificação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1" w:history="1">
            <w:r w:rsidR="00061C9C" w:rsidRPr="008353F3">
              <w:rPr>
                <w:rStyle w:val="Hyperlink"/>
                <w:noProof/>
              </w:rPr>
              <w:t>2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Análise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2" w:history="1">
            <w:r w:rsidR="00061C9C" w:rsidRPr="008353F3">
              <w:rPr>
                <w:rStyle w:val="Hyperlink"/>
                <w:noProof/>
              </w:rPr>
              <w:t>3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Desenvolvimento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3" w:history="1">
            <w:r w:rsidR="00061C9C" w:rsidRPr="008353F3">
              <w:rPr>
                <w:rStyle w:val="Hyperlink"/>
                <w:noProof/>
              </w:rPr>
              <w:t>4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Homologação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4" w:history="1">
            <w:r w:rsidR="00061C9C" w:rsidRPr="008353F3">
              <w:rPr>
                <w:rStyle w:val="Hyperlink"/>
                <w:noProof/>
              </w:rPr>
              <w:t>5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Teste com o usuário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9C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338015" w:history="1">
            <w:r w:rsidR="00061C9C" w:rsidRPr="008353F3">
              <w:rPr>
                <w:rStyle w:val="Hyperlink"/>
                <w:noProof/>
              </w:rPr>
              <w:t>6</w:t>
            </w:r>
            <w:r w:rsidR="00061C9C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061C9C" w:rsidRPr="008353F3">
              <w:rPr>
                <w:rStyle w:val="Hyperlink"/>
                <w:noProof/>
              </w:rPr>
              <w:t>Entrega</w:t>
            </w:r>
            <w:r w:rsidR="00061C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61C9C">
              <w:rPr>
                <w:noProof/>
                <w:webHidden/>
              </w:rPr>
              <w:instrText xml:space="preserve"> PAGEREF _Toc446338015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1C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A86A39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338010"/>
      <w:r>
        <w:t>Especificação</w:t>
      </w:r>
      <w:bookmarkEnd w:id="0"/>
    </w:p>
    <w:p w:rsidR="002A19BF" w:rsidRPr="00B12ADB" w:rsidRDefault="009F08D6" w:rsidP="002A19BF">
      <w:r>
        <w:t>Foi feito uma melhoria onde ao cancelar a nota de transferência, a entrada deve ser excluída.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338011"/>
      <w:r>
        <w:t>Análise</w:t>
      </w:r>
      <w:bookmarkEnd w:id="1"/>
    </w:p>
    <w:p w:rsidR="000E2C11" w:rsidRDefault="007504BF" w:rsidP="007504BF">
      <w:bookmarkStart w:id="2" w:name="_Toc383380606"/>
      <w:r>
        <w:t>O sistema não estava fazendo a exclusão da entrada física do destino ao Cancelar a nota fiscal de transferência</w:t>
      </w:r>
      <w:bookmarkStart w:id="3" w:name="_GoBack"/>
      <w:bookmarkEnd w:id="3"/>
      <w:r>
        <w:t>.</w:t>
      </w:r>
    </w:p>
    <w:p w:rsidR="002A19BF" w:rsidRDefault="009F08D6" w:rsidP="000E2C11">
      <w:pPr>
        <w:pStyle w:val="Ttulo1"/>
      </w:pPr>
      <w:bookmarkStart w:id="4" w:name="_Toc446338012"/>
      <w:bookmarkEnd w:id="2"/>
      <w:r>
        <w:t>Desenvolvimento</w:t>
      </w:r>
      <w:bookmarkEnd w:id="4"/>
    </w:p>
    <w:p w:rsidR="002B4718" w:rsidRPr="00AA3C95" w:rsidRDefault="00825E1F" w:rsidP="002A19BF">
      <w:r>
        <w:rPr>
          <w:rFonts w:cs="Calibri"/>
          <w:lang/>
        </w:rPr>
        <w:t xml:space="preserve">Foi feita uma alteração na </w:t>
      </w:r>
      <w:proofErr w:type="spellStart"/>
      <w:r>
        <w:rPr>
          <w:rFonts w:cs="Calibri"/>
          <w:lang/>
        </w:rPr>
        <w:t>trigger</w:t>
      </w:r>
      <w:proofErr w:type="spellEnd"/>
      <w:r>
        <w:rPr>
          <w:rFonts w:cs="Calibri"/>
          <w:lang/>
        </w:rPr>
        <w:t>, LXU_ANM_</w:t>
      </w:r>
      <w:r w:rsidR="00881C3E">
        <w:rPr>
          <w:rFonts w:cs="Calibri"/>
          <w:lang/>
        </w:rPr>
        <w:t>FATURAMENTO</w:t>
      </w:r>
      <w:r>
        <w:rPr>
          <w:rFonts w:cs="Calibri"/>
          <w:lang/>
        </w:rPr>
        <w:t>, para fazer a exclusão da entrada ao cancelar a nota fiscal de transferência e também foi criada uma verificação ao tentar cancelar a nota, faz a verificação se a entrada já foi conferida,sistema não irá deixar cancelar a NF.</w:t>
      </w:r>
    </w:p>
    <w:p w:rsidR="002A19BF" w:rsidRPr="00AA3C95" w:rsidRDefault="009F08D6" w:rsidP="002A19BF">
      <w:pPr>
        <w:pStyle w:val="Ttulo1"/>
      </w:pPr>
      <w:bookmarkStart w:id="5" w:name="_Toc446338013"/>
      <w:r>
        <w:t>Homologação</w:t>
      </w:r>
      <w:bookmarkEnd w:id="5"/>
    </w:p>
    <w:p w:rsidR="002A19BF" w:rsidRPr="00AA3C95" w:rsidRDefault="007158C4" w:rsidP="002A19BF">
      <w:r>
        <w:t xml:space="preserve">Fiz o teste no banco </w:t>
      </w:r>
      <w:proofErr w:type="spellStart"/>
      <w:r>
        <w:t>teste_soma</w:t>
      </w:r>
      <w:proofErr w:type="spellEnd"/>
      <w:r>
        <w:t xml:space="preserve"> e o processo funcionou.</w:t>
      </w:r>
    </w:p>
    <w:p w:rsidR="00E10611" w:rsidRDefault="009F08D6" w:rsidP="00E10611">
      <w:pPr>
        <w:pStyle w:val="Ttulo1"/>
      </w:pPr>
      <w:bookmarkStart w:id="6" w:name="_Toc446338014"/>
      <w:r>
        <w:t>Teste com o usuário</w:t>
      </w:r>
      <w:bookmarkEnd w:id="6"/>
    </w:p>
    <w:p w:rsidR="00C85C58" w:rsidRPr="00C85C58" w:rsidRDefault="007158C4" w:rsidP="00C85C58">
      <w:r>
        <w:t>Não houve teste com o usuário. Irei testar quando estiver em produção.</w:t>
      </w:r>
    </w:p>
    <w:p w:rsidR="00E10611" w:rsidRPr="00AA3C95" w:rsidRDefault="009F08D6" w:rsidP="00E10611">
      <w:pPr>
        <w:pStyle w:val="Ttulo1"/>
      </w:pPr>
      <w:bookmarkStart w:id="7" w:name="_Toc446338015"/>
      <w:r>
        <w:t>Entrega</w:t>
      </w:r>
      <w:bookmarkEnd w:id="7"/>
    </w:p>
    <w:p w:rsidR="00C85C58" w:rsidRDefault="00C85C58" w:rsidP="002A19BF"/>
    <w:p w:rsidR="00611E7F" w:rsidRPr="00611E7F" w:rsidRDefault="00622690" w:rsidP="00611E7F">
      <w:r>
        <w:t>Foi inserido no banco de produção pelo J</w:t>
      </w:r>
      <w:r w:rsidR="001A7E8E">
        <w:t>úlio em 22/03</w:t>
      </w:r>
      <w:r>
        <w:t>/2016.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proofErr w:type="spellStart"/>
            <w:r>
              <w:t>Ailsom</w:t>
            </w:r>
            <w:proofErr w:type="spellEnd"/>
            <w:r>
              <w:t xml:space="preserve">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A86A3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4020" w:rsidRDefault="00D94020" w:rsidP="005E1593">
      <w:r>
        <w:separator/>
      </w:r>
    </w:p>
  </w:endnote>
  <w:endnote w:type="continuationSeparator" w:id="1">
    <w:p w:rsidR="00D94020" w:rsidRDefault="00D94020" w:rsidP="005E15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43" w:type="dxa"/>
      <w:jc w:val="center"/>
      <w:tblBorders>
        <w:top w:val="single" w:sz="4" w:space="0" w:color="auto"/>
      </w:tblBorders>
      <w:tblLook w:val="01E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1A7E8E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1A7E8E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4020" w:rsidRDefault="00D94020" w:rsidP="005E1593">
      <w:r>
        <w:separator/>
      </w:r>
    </w:p>
  </w:footnote>
  <w:footnote w:type="continuationSeparator" w:id="1">
    <w:p w:rsidR="00D94020" w:rsidRDefault="00D94020" w:rsidP="005E15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8448" w:type="dxa"/>
      <w:jc w:val="center"/>
      <w:tblLayout w:type="fixed"/>
      <w:tblLook w:val="01E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A86A3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61C9C" w:rsidP="002D679E">
          <w:pPr>
            <w:pStyle w:val="Cabealho"/>
            <w:rPr>
              <w:sz w:val="22"/>
              <w:szCs w:val="22"/>
            </w:rPr>
          </w:pPr>
          <w:r>
            <w:t>MELHORIAS AO CANCELAR A NF, DELETAR LOJA_ENTRADAS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stylePaneFormatFilter w:val="1024"/>
  <w:defaultTabStop w:val="708"/>
  <w:hyphenationZone w:val="425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2A19BF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93AF2"/>
    <w:rsid w:val="003C6AAD"/>
    <w:rsid w:val="003D275C"/>
    <w:rsid w:val="003D377B"/>
    <w:rsid w:val="003D437B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DE7"/>
    <w:rsid w:val="005E1593"/>
    <w:rsid w:val="005F487B"/>
    <w:rsid w:val="00611E7F"/>
    <w:rsid w:val="00622690"/>
    <w:rsid w:val="00631A54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18CA0-2FE7-48FB-8742-E5670BEEB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15</TotalTime>
  <Pages>2</Pages>
  <Words>235</Words>
  <Characters>1273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1505</CharactersWithSpaces>
  <SharedDoc>false</SharedDoc>
  <HyperlinkBase>http://escritoriodeprojetos.com.br/SharedFiles/Download.aspx?pageid=18&amp;mid=24&amp;fileid=19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luiz.borges</cp:lastModifiedBy>
  <cp:revision>7</cp:revision>
  <dcterms:created xsi:type="dcterms:W3CDTF">2016-03-21T20:08:00Z</dcterms:created>
  <dcterms:modified xsi:type="dcterms:W3CDTF">2016-03-22T13:02:00Z</dcterms:modified>
</cp:coreProperties>
</file>