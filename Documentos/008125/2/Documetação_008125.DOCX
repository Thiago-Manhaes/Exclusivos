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9B647B" w:rsidP="009B647B">
            <w:pPr>
              <w:pStyle w:val="Verses"/>
              <w:jc w:val="left"/>
            </w:pPr>
            <w:r>
              <w:t>24</w:t>
            </w:r>
            <w:r w:rsidR="003D275C">
              <w:t>-</w:t>
            </w:r>
            <w:r>
              <w:t>11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9B647B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6374D2" w:rsidRPr="006374D2" w:rsidRDefault="006374D2" w:rsidP="006374D2"/>
        <w:p w:rsidR="009B647B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67742023" w:history="1">
            <w:r w:rsidR="009B647B" w:rsidRPr="00D07327">
              <w:rPr>
                <w:rStyle w:val="Hyperlink"/>
                <w:noProof/>
              </w:rPr>
              <w:t>1</w:t>
            </w:r>
            <w:r w:rsidR="009B647B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B647B" w:rsidRPr="00D07327">
              <w:rPr>
                <w:rStyle w:val="Hyperlink"/>
                <w:noProof/>
              </w:rPr>
              <w:t>Especificação</w:t>
            </w:r>
            <w:r w:rsidR="009B647B">
              <w:rPr>
                <w:noProof/>
                <w:webHidden/>
              </w:rPr>
              <w:tab/>
            </w:r>
            <w:r w:rsidR="009B647B">
              <w:rPr>
                <w:noProof/>
                <w:webHidden/>
              </w:rPr>
              <w:fldChar w:fldCharType="begin"/>
            </w:r>
            <w:r w:rsidR="009B647B">
              <w:rPr>
                <w:noProof/>
                <w:webHidden/>
              </w:rPr>
              <w:instrText xml:space="preserve"> PAGEREF _Toc467742023 \h </w:instrText>
            </w:r>
            <w:r w:rsidR="009B647B">
              <w:rPr>
                <w:noProof/>
                <w:webHidden/>
              </w:rPr>
            </w:r>
            <w:r w:rsidR="009B647B">
              <w:rPr>
                <w:noProof/>
                <w:webHidden/>
              </w:rPr>
              <w:fldChar w:fldCharType="separate"/>
            </w:r>
            <w:r w:rsidR="009B647B">
              <w:rPr>
                <w:noProof/>
                <w:webHidden/>
              </w:rPr>
              <w:t>1</w:t>
            </w:r>
            <w:r w:rsidR="009B647B">
              <w:rPr>
                <w:noProof/>
                <w:webHidden/>
              </w:rPr>
              <w:fldChar w:fldCharType="end"/>
            </w:r>
          </w:hyperlink>
        </w:p>
        <w:p w:rsidR="009B647B" w:rsidRDefault="009B647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67742024" w:history="1">
            <w:r w:rsidRPr="00D0732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07327">
              <w:rPr>
                <w:rStyle w:val="Hyperlink"/>
                <w:noProof/>
              </w:rPr>
              <w:t>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_Toc467742024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647B" w:rsidRDefault="009B647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67742025" w:history="1">
            <w:r w:rsidRPr="00D0732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D07327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_Toc467742025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17F" w:rsidRPr="00B7086D" w:rsidRDefault="00A86A39" w:rsidP="00B7086D">
          <w:pPr>
            <w:pStyle w:val="Sumrio1"/>
            <w:tabs>
              <w:tab w:val="left" w:pos="440"/>
              <w:tab w:val="right" w:leader="dot" w:pos="8494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E04FA" w:rsidRPr="005E04FA" w:rsidRDefault="005E04FA" w:rsidP="005E04FA"/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B7086D" w:rsidRPr="00B7086D" w:rsidRDefault="00B7086D" w:rsidP="00B7086D"/>
    <w:p w:rsidR="002A19BF" w:rsidRDefault="009F08D6" w:rsidP="007170E9">
      <w:pPr>
        <w:pStyle w:val="Ttulo1"/>
      </w:pPr>
      <w:bookmarkStart w:id="0" w:name="_Toc467742023"/>
      <w:r>
        <w:t>Especificação</w:t>
      </w:r>
      <w:bookmarkEnd w:id="0"/>
    </w:p>
    <w:p w:rsidR="002076C8" w:rsidRDefault="002076C8" w:rsidP="002A19BF"/>
    <w:p w:rsidR="00B7086D" w:rsidRDefault="009B647B" w:rsidP="008F1C97">
      <w:pPr>
        <w:ind w:firstLine="432"/>
      </w:pPr>
      <w:r>
        <w:t>Os usuários estavam informando os anos da data de Entrega/Ajustada incorretos, horas com dois dígitos e horas com anos incorretos.</w:t>
      </w:r>
    </w:p>
    <w:p w:rsidR="009B647B" w:rsidRDefault="009B647B" w:rsidP="008F1C97">
      <w:pPr>
        <w:ind w:firstLine="432"/>
      </w:pPr>
      <w:r>
        <w:t>É necessário criar controle.</w:t>
      </w:r>
    </w:p>
    <w:p w:rsidR="008F1C97" w:rsidRDefault="008F1C97" w:rsidP="002A19BF"/>
    <w:p w:rsidR="000E2C11" w:rsidRDefault="009F08D6" w:rsidP="002A19BF">
      <w:pPr>
        <w:pStyle w:val="Ttulo1"/>
      </w:pPr>
      <w:bookmarkStart w:id="1" w:name="_Toc467742024"/>
      <w:r>
        <w:t>Análise</w:t>
      </w:r>
      <w:bookmarkEnd w:id="1"/>
    </w:p>
    <w:p w:rsidR="00970683" w:rsidRDefault="00970683" w:rsidP="00970683"/>
    <w:p w:rsidR="009B647B" w:rsidRDefault="009B647B" w:rsidP="009B647B">
      <w:pPr>
        <w:ind w:firstLine="426"/>
      </w:pPr>
      <w:r>
        <w:t>Algumas O.S. estavam com datas incorretas gerando erros no relatório de controle</w:t>
      </w:r>
      <w:r>
        <w:t xml:space="preserve"> de O.S.</w:t>
      </w:r>
    </w:p>
    <w:p w:rsidR="005E04FA" w:rsidRDefault="005E04FA" w:rsidP="00F05E61"/>
    <w:p w:rsidR="002A19BF" w:rsidRDefault="009F08D6" w:rsidP="000E2C11">
      <w:pPr>
        <w:pStyle w:val="Ttulo1"/>
      </w:pPr>
      <w:bookmarkStart w:id="2" w:name="_Toc467742025"/>
      <w:r>
        <w:t>Desenvolvimento</w:t>
      </w:r>
      <w:bookmarkEnd w:id="2"/>
    </w:p>
    <w:p w:rsidR="008F1C97" w:rsidRDefault="008F1C97" w:rsidP="003D48F9">
      <w:pPr>
        <w:ind w:firstLine="432"/>
      </w:pPr>
    </w:p>
    <w:p w:rsidR="008F1C97" w:rsidRDefault="008F1C97" w:rsidP="003D48F9">
      <w:pPr>
        <w:ind w:firstLine="432"/>
      </w:pPr>
      <w:r>
        <w:t xml:space="preserve">Foi adicionado na trigger da tabela de </w:t>
      </w:r>
      <w:proofErr w:type="spellStart"/>
      <w:r w:rsidR="009B647B">
        <w:t>Producao_ordem_servico</w:t>
      </w:r>
      <w:proofErr w:type="spellEnd"/>
      <w:r>
        <w:t xml:space="preserve"> (</w:t>
      </w:r>
      <w:proofErr w:type="spellStart"/>
      <w:r w:rsidR="009B647B">
        <w:t>Prop_produca_ordem_servico</w:t>
      </w:r>
      <w:proofErr w:type="spellEnd"/>
      <w:r>
        <w:t xml:space="preserve">) para não permitir gravar </w:t>
      </w:r>
      <w:r w:rsidR="009B647B">
        <w:t>anos incorretos.</w:t>
      </w:r>
    </w:p>
    <w:p w:rsidR="008F1C97" w:rsidRDefault="008F1C97" w:rsidP="003D48F9">
      <w:pPr>
        <w:ind w:firstLine="432"/>
      </w:pPr>
      <w:r>
        <w:t xml:space="preserve">Triggers: </w:t>
      </w:r>
    </w:p>
    <w:p w:rsidR="00B7086D" w:rsidRDefault="00B7086D" w:rsidP="003D48F9">
      <w:pPr>
        <w:ind w:firstLine="432"/>
      </w:pPr>
    </w:p>
    <w:p w:rsidR="009B647B" w:rsidRDefault="009B647B" w:rsidP="009B647B">
      <w:pPr>
        <w:pStyle w:val="PargrafodaLista"/>
        <w:numPr>
          <w:ilvl w:val="0"/>
          <w:numId w:val="5"/>
        </w:numPr>
      </w:pPr>
      <w:r w:rsidRPr="009B647B">
        <w:t>LXI_ANM_PROP_PRODUCAO_ORDEM_SERVICO</w:t>
      </w:r>
    </w:p>
    <w:p w:rsidR="009B647B" w:rsidRDefault="009B647B" w:rsidP="009B647B">
      <w:pPr>
        <w:pStyle w:val="PargrafodaLista"/>
        <w:numPr>
          <w:ilvl w:val="0"/>
          <w:numId w:val="5"/>
        </w:numPr>
      </w:pPr>
      <w:r w:rsidRPr="009B647B">
        <w:t>LX</w:t>
      </w:r>
      <w:r>
        <w:t>U</w:t>
      </w:r>
      <w:r w:rsidRPr="009B647B">
        <w:t>_ANM_PROP_PRODUCAO_ORDEM_SERVICO</w:t>
      </w:r>
    </w:p>
    <w:p w:rsidR="008F1C97" w:rsidRDefault="008F1C97" w:rsidP="008F1C97">
      <w:pPr>
        <w:pStyle w:val="PargrafodaLista"/>
        <w:ind w:left="1152"/>
      </w:pPr>
    </w:p>
    <w:p w:rsidR="008843C9" w:rsidRDefault="008843C9" w:rsidP="003D377B"/>
    <w:p w:rsidR="00B7086D" w:rsidRDefault="00B7086D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9B647B" w:rsidP="00970683">
            <w:pPr>
              <w:pStyle w:val="Tabela"/>
            </w:pPr>
            <w:r>
              <w:t>Lucas Miranda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9B647B" w:rsidP="009B647B">
            <w:r>
              <w:t>24</w:t>
            </w:r>
            <w:r w:rsidR="00B7086D">
              <w:t>/</w:t>
            </w:r>
            <w:r>
              <w:t>11</w:t>
            </w:r>
            <w:bookmarkStart w:id="3" w:name="_GoBack"/>
            <w:bookmarkEnd w:id="3"/>
            <w:r w:rsidR="00B7086D">
              <w:t>/2016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9B647B"/>
    <w:sectPr w:rsidR="008843C9" w:rsidSect="009B0FAE">
      <w:headerReference w:type="default" r:id="rId9"/>
      <w:footerReference w:type="default" r:id="rId10"/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0F9" w:rsidRDefault="008D00F9" w:rsidP="005E1593">
      <w:r>
        <w:separator/>
      </w:r>
    </w:p>
  </w:endnote>
  <w:endnote w:type="continuationSeparator" w:id="0">
    <w:p w:rsidR="008D00F9" w:rsidRDefault="008D00F9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9B647B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9B647B">
            <w:rPr>
              <w:noProof/>
              <w:color w:val="244061" w:themeColor="accent1" w:themeShade="80"/>
            </w:rPr>
            <w:t>2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0F9" w:rsidRDefault="008D00F9" w:rsidP="005E1593">
      <w:r>
        <w:separator/>
      </w:r>
    </w:p>
  </w:footnote>
  <w:footnote w:type="continuationSeparator" w:id="0">
    <w:p w:rsidR="008D00F9" w:rsidRDefault="008D00F9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E54AA9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957346" w:rsidP="00C6217F">
          <w:pPr>
            <w:pStyle w:val="Comments"/>
          </w:pP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F7631C" w:rsidRPr="00F7631C" w:rsidRDefault="008F1C97" w:rsidP="002D679E">
          <w:pPr>
            <w:pStyle w:val="Cabealho"/>
          </w:pPr>
          <w:r>
            <w:t>Bloqueio de enviar material para consumo com custo zero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25E83"/>
    <w:multiLevelType w:val="hybridMultilevel"/>
    <w:tmpl w:val="352E899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1264092"/>
    <w:multiLevelType w:val="hybridMultilevel"/>
    <w:tmpl w:val="7E283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9BF"/>
    <w:rsid w:val="0003234A"/>
    <w:rsid w:val="000426C3"/>
    <w:rsid w:val="00061C9C"/>
    <w:rsid w:val="000B029A"/>
    <w:rsid w:val="000C1AC0"/>
    <w:rsid w:val="000E2853"/>
    <w:rsid w:val="000E2C11"/>
    <w:rsid w:val="000E3FBC"/>
    <w:rsid w:val="00120872"/>
    <w:rsid w:val="00137694"/>
    <w:rsid w:val="001A7E8E"/>
    <w:rsid w:val="001D497F"/>
    <w:rsid w:val="001F3D30"/>
    <w:rsid w:val="00202333"/>
    <w:rsid w:val="002076C8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85D29"/>
    <w:rsid w:val="00393AF2"/>
    <w:rsid w:val="003C6AAD"/>
    <w:rsid w:val="003D275C"/>
    <w:rsid w:val="003D377B"/>
    <w:rsid w:val="003D437B"/>
    <w:rsid w:val="003D48F9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4FA"/>
    <w:rsid w:val="005E0DE7"/>
    <w:rsid w:val="005E1593"/>
    <w:rsid w:val="005F487B"/>
    <w:rsid w:val="00611E7F"/>
    <w:rsid w:val="00622690"/>
    <w:rsid w:val="00631A54"/>
    <w:rsid w:val="006374D2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8D00F9"/>
    <w:rsid w:val="008F1C97"/>
    <w:rsid w:val="00952A34"/>
    <w:rsid w:val="00957346"/>
    <w:rsid w:val="00970683"/>
    <w:rsid w:val="009923B1"/>
    <w:rsid w:val="009925CA"/>
    <w:rsid w:val="009A3D1F"/>
    <w:rsid w:val="009B0FAE"/>
    <w:rsid w:val="009B5B6C"/>
    <w:rsid w:val="009B647B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7086D"/>
    <w:rsid w:val="00B865A3"/>
    <w:rsid w:val="00BC5600"/>
    <w:rsid w:val="00BC722E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0B5F"/>
    <w:rsid w:val="00D7773D"/>
    <w:rsid w:val="00D80127"/>
    <w:rsid w:val="00D94020"/>
    <w:rsid w:val="00DB2B61"/>
    <w:rsid w:val="00DC26B0"/>
    <w:rsid w:val="00DE74BE"/>
    <w:rsid w:val="00E10611"/>
    <w:rsid w:val="00E1503D"/>
    <w:rsid w:val="00E34C15"/>
    <w:rsid w:val="00E54AA9"/>
    <w:rsid w:val="00E7652E"/>
    <w:rsid w:val="00E80588"/>
    <w:rsid w:val="00E94091"/>
    <w:rsid w:val="00EC3752"/>
    <w:rsid w:val="00F042E7"/>
    <w:rsid w:val="00F05E61"/>
    <w:rsid w:val="00F61057"/>
    <w:rsid w:val="00F7631C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211B9-339C-42E6-9D47-D959492F3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24</TotalTime>
  <Pages>2</Pages>
  <Words>155</Words>
  <Characters>839</Characters>
  <Application>Microsoft Office Word</Application>
  <DocSecurity>2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993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Lucas</cp:lastModifiedBy>
  <cp:revision>4</cp:revision>
  <dcterms:created xsi:type="dcterms:W3CDTF">2016-05-12T22:31:00Z</dcterms:created>
  <dcterms:modified xsi:type="dcterms:W3CDTF">2016-11-24T11:11:00Z</dcterms:modified>
</cp:coreProperties>
</file>